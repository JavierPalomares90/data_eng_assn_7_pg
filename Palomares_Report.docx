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A982C" w14:textId="593EB41A" w:rsidR="00F9444C" w:rsidRDefault="005271C9">
      <w:pPr>
        <w:pStyle w:val="NoSpacing"/>
      </w:pPr>
      <w:r>
        <w:t>Javier Palomares</w:t>
      </w:r>
    </w:p>
    <w:p w14:paraId="6F3B9942" w14:textId="4328C9E3" w:rsidR="00E614DD" w:rsidRDefault="00623826">
      <w:pPr>
        <w:pStyle w:val="NoSpacing"/>
      </w:pPr>
      <w:r>
        <w:t>Professor Miranker</w:t>
      </w:r>
    </w:p>
    <w:p w14:paraId="0ED5DB97" w14:textId="3E655E91" w:rsidR="00BA04F1" w:rsidRDefault="00BA04F1">
      <w:pPr>
        <w:pStyle w:val="NoSpacing"/>
      </w:pPr>
      <w:r>
        <w:t>EE382 Data Engineering</w:t>
      </w:r>
    </w:p>
    <w:p w14:paraId="5C736CE4" w14:textId="1EA7517A" w:rsidR="00E614DD" w:rsidRDefault="00BA04F1">
      <w:pPr>
        <w:pStyle w:val="NoSpacing"/>
      </w:pPr>
      <w:r>
        <w:t>11/9/2018</w:t>
      </w:r>
    </w:p>
    <w:p w14:paraId="532540AB" w14:textId="4788991F" w:rsidR="00E614DD" w:rsidRDefault="00557765">
      <w:pPr>
        <w:pStyle w:val="Title"/>
      </w:pPr>
      <w:r>
        <w:t>Query</w:t>
      </w:r>
      <w:r w:rsidR="00BA04F1">
        <w:t xml:space="preserve"> Plans in </w:t>
      </w:r>
      <w:r w:rsidR="00D908E0">
        <w:t>SQLite</w:t>
      </w:r>
      <w:r w:rsidR="00984258">
        <w:t xml:space="preserve"> and </w:t>
      </w:r>
      <w:r w:rsidR="00BA04F1">
        <w:t>Postgres</w:t>
      </w:r>
    </w:p>
    <w:p w14:paraId="368BE1C0" w14:textId="3EB45030" w:rsidR="00AE228B" w:rsidRDefault="008D3319" w:rsidP="00AE228B">
      <w:pPr>
        <w:suppressAutoHyphens w:val="0"/>
      </w:pPr>
      <w:r>
        <w:rPr>
          <w:noProof/>
        </w:rPr>
        <mc:AlternateContent>
          <mc:Choice Requires="wpi">
            <w:drawing>
              <wp:anchor distT="0" distB="0" distL="114300" distR="114300" simplePos="0" relativeHeight="251664384" behindDoc="0" locked="0" layoutInCell="1" allowOverlap="1" wp14:anchorId="26750420" wp14:editId="58252FA4">
                <wp:simplePos x="0" y="0"/>
                <wp:positionH relativeFrom="column">
                  <wp:posOffset>3866980</wp:posOffset>
                </wp:positionH>
                <wp:positionV relativeFrom="paragraph">
                  <wp:posOffset>4120650</wp:posOffset>
                </wp:positionV>
                <wp:extent cx="360" cy="360"/>
                <wp:effectExtent l="57150" t="57150" r="76200" b="76200"/>
                <wp:wrapNone/>
                <wp:docPr id="28" name="Ink 2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F7F4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303.1pt;margin-top:323.0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">
                <v:imagedata r:id="rId9" o:title=""/>
              </v:shape>
            </w:pict>
          </mc:Fallback>
        </mc:AlternateContent>
      </w:r>
      <w:r w:rsidR="00F26AB1">
        <w:t>I chose to investigate the query plan</w:t>
      </w:r>
      <w:r w:rsidR="00203E14">
        <w:t>s</w:t>
      </w:r>
      <w:r w:rsidR="00D908E0">
        <w:t xml:space="preserve"> SQLite</w:t>
      </w:r>
      <w:r w:rsidR="00F26AB1">
        <w:t xml:space="preserve"> generated</w:t>
      </w:r>
      <w:r w:rsidR="00203E14">
        <w:t xml:space="preserve"> for the 20 queries from</w:t>
      </w:r>
      <w:r w:rsidR="00A478CD">
        <w:t xml:space="preserve"> the </w:t>
      </w:r>
      <w:r w:rsidR="00D908E0">
        <w:t>assignment</w:t>
      </w:r>
      <w:r w:rsidR="00F26AB1">
        <w:t>. I observed that for several of the join queries, SQLite chooses to scan tables using an automatic index. For the remaining join queries, the behavior was to use</w:t>
      </w:r>
      <w:r w:rsidR="00C53309">
        <w:t xml:space="preserve"> full table scans over </w:t>
      </w:r>
      <w:r w:rsidR="00403C79">
        <w:t xml:space="preserve">all tuples of the </w:t>
      </w:r>
      <w:r w:rsidR="00403C79" w:rsidRPr="00403C79">
        <w:rPr>
          <w:rFonts w:asciiTheme="majorHAnsi" w:hAnsiTheme="majorHAnsi" w:cstheme="majorHAnsi"/>
        </w:rPr>
        <w:t>relation</w:t>
      </w:r>
      <w:r w:rsidR="00C53309">
        <w:rPr>
          <w:rFonts w:asciiTheme="majorHAnsi" w:hAnsiTheme="majorHAnsi" w:cstheme="majorHAnsi"/>
        </w:rPr>
        <w:t>s</w:t>
      </w:r>
      <w:r w:rsidR="00F26AB1" w:rsidRPr="00403C79">
        <w:rPr>
          <w:rFonts w:asciiTheme="majorHAnsi" w:hAnsiTheme="majorHAnsi" w:cstheme="majorHAnsi"/>
        </w:rPr>
        <w:t xml:space="preserve">. I </w:t>
      </w:r>
      <w:r w:rsidR="00E8601F">
        <w:rPr>
          <w:rFonts w:asciiTheme="majorHAnsi" w:hAnsiTheme="majorHAnsi" w:cstheme="majorHAnsi"/>
        </w:rPr>
        <w:t>inves</w:t>
      </w:r>
      <w:r w:rsidR="00C249F3">
        <w:rPr>
          <w:rFonts w:asciiTheme="majorHAnsi" w:hAnsiTheme="majorHAnsi" w:cstheme="majorHAnsi"/>
        </w:rPr>
        <w:t>tigated the automatic index in SQLite’s</w:t>
      </w:r>
      <w:r w:rsidR="00E8601F">
        <w:rPr>
          <w:rFonts w:asciiTheme="majorHAnsi" w:hAnsiTheme="majorHAnsi" w:cstheme="majorHAnsi"/>
        </w:rPr>
        <w:t xml:space="preserve"> documentation </w:t>
      </w:r>
      <w:r w:rsidR="005425C9">
        <w:rPr>
          <w:rFonts w:asciiTheme="majorHAnsi" w:hAnsiTheme="majorHAnsi" w:cstheme="majorHAnsi"/>
        </w:rPr>
        <w:t xml:space="preserve">and </w:t>
      </w:r>
      <w:r w:rsidR="00E8601F">
        <w:rPr>
          <w:rFonts w:asciiTheme="majorHAnsi" w:hAnsiTheme="majorHAnsi" w:cstheme="majorHAnsi"/>
        </w:rPr>
        <w:t xml:space="preserve">found that SQLite </w:t>
      </w:r>
      <w:r w:rsidR="00E8601F" w:rsidRPr="00E8601F">
        <w:rPr>
          <w:rFonts w:asciiTheme="majorHAnsi" w:hAnsiTheme="majorHAnsi" w:cstheme="majorHAnsi"/>
        </w:rPr>
        <w:t>might create an automatic index that lasts only for the duration of</w:t>
      </w:r>
      <w:r w:rsidR="005425C9">
        <w:rPr>
          <w:rFonts w:asciiTheme="majorHAnsi" w:hAnsiTheme="majorHAnsi" w:cstheme="majorHAnsi"/>
        </w:rPr>
        <w:t xml:space="preserve"> a single SQL statement. T</w:t>
      </w:r>
      <w:r w:rsidR="00E8601F" w:rsidRPr="00E8601F">
        <w:rPr>
          <w:rFonts w:asciiTheme="majorHAnsi" w:hAnsiTheme="majorHAnsi" w:cstheme="majorHAnsi"/>
        </w:rPr>
        <w:t>he cost of constru</w:t>
      </w:r>
      <w:r w:rsidR="00C53309">
        <w:rPr>
          <w:rFonts w:asciiTheme="majorHAnsi" w:hAnsiTheme="majorHAnsi" w:cstheme="majorHAnsi"/>
        </w:rPr>
        <w:t>cting the automatic index is O(T(R)</w:t>
      </w:r>
      <w:r w:rsidR="004B4BBA">
        <w:rPr>
          <w:rFonts w:asciiTheme="majorHAnsi" w:hAnsiTheme="majorHAnsi" w:cstheme="majorHAnsi"/>
        </w:rPr>
        <w:t>*</w:t>
      </w:r>
      <w:proofErr w:type="spellStart"/>
      <w:r w:rsidR="00C53309">
        <w:rPr>
          <w:rFonts w:asciiTheme="majorHAnsi" w:hAnsiTheme="majorHAnsi" w:cstheme="majorHAnsi"/>
        </w:rPr>
        <w:t>logT</w:t>
      </w:r>
      <w:proofErr w:type="spellEnd"/>
      <w:r w:rsidR="00C53309">
        <w:rPr>
          <w:rFonts w:asciiTheme="majorHAnsi" w:hAnsiTheme="majorHAnsi" w:cstheme="majorHAnsi"/>
        </w:rPr>
        <w:t>(R)</w:t>
      </w:r>
      <w:r w:rsidR="00E8601F" w:rsidRPr="00E8601F">
        <w:rPr>
          <w:rFonts w:asciiTheme="majorHAnsi" w:hAnsiTheme="majorHAnsi" w:cstheme="majorHAnsi"/>
        </w:rPr>
        <w:t>)</w:t>
      </w:r>
      <w:r w:rsidR="00A32B73">
        <w:rPr>
          <w:rFonts w:asciiTheme="majorHAnsi" w:hAnsiTheme="majorHAnsi" w:cstheme="majorHAnsi"/>
        </w:rPr>
        <w:t xml:space="preserve"> and the cost of doing a full table is O(T(R)),</w:t>
      </w:r>
      <w:r w:rsidR="00E8601F" w:rsidRPr="00E8601F">
        <w:rPr>
          <w:rFonts w:asciiTheme="majorHAnsi" w:hAnsiTheme="majorHAnsi" w:cstheme="majorHAnsi"/>
        </w:rPr>
        <w:t xml:space="preserve"> </w:t>
      </w:r>
      <w:r w:rsidR="005425C9">
        <w:rPr>
          <w:rFonts w:asciiTheme="majorHAnsi" w:hAnsiTheme="majorHAnsi" w:cstheme="majorHAnsi"/>
        </w:rPr>
        <w:t xml:space="preserve">so </w:t>
      </w:r>
      <w:r w:rsidR="00E8601F" w:rsidRPr="00E8601F">
        <w:rPr>
          <w:rFonts w:asciiTheme="majorHAnsi" w:hAnsiTheme="majorHAnsi" w:cstheme="majorHAnsi"/>
        </w:rPr>
        <w:t xml:space="preserve">an automatic index will be created if SQLite expects that the lookup </w:t>
      </w:r>
      <w:r w:rsidR="005425C9">
        <w:rPr>
          <w:rFonts w:asciiTheme="majorHAnsi" w:hAnsiTheme="majorHAnsi" w:cstheme="majorHAnsi"/>
        </w:rPr>
        <w:t xml:space="preserve">will be run more than </w:t>
      </w:r>
      <w:proofErr w:type="spellStart"/>
      <w:r w:rsidR="005425C9">
        <w:rPr>
          <w:rFonts w:asciiTheme="majorHAnsi" w:hAnsiTheme="majorHAnsi" w:cstheme="majorHAnsi"/>
        </w:rPr>
        <w:t>logT</w:t>
      </w:r>
      <w:proofErr w:type="spellEnd"/>
      <w:r w:rsidR="005425C9">
        <w:rPr>
          <w:rFonts w:asciiTheme="majorHAnsi" w:hAnsiTheme="majorHAnsi" w:cstheme="majorHAnsi"/>
        </w:rPr>
        <w:t>(R)</w:t>
      </w:r>
      <w:r w:rsidR="00E8601F" w:rsidRPr="00E8601F">
        <w:rPr>
          <w:rFonts w:asciiTheme="majorHAnsi" w:hAnsiTheme="majorHAnsi" w:cstheme="majorHAnsi"/>
        </w:rPr>
        <w:t xml:space="preserve"> times </w:t>
      </w:r>
      <w:proofErr w:type="gramStart"/>
      <w:r w:rsidR="00E8601F" w:rsidRPr="00E8601F">
        <w:rPr>
          <w:rFonts w:asciiTheme="majorHAnsi" w:hAnsiTheme="majorHAnsi" w:cstheme="majorHAnsi"/>
        </w:rPr>
        <w:t>during the course of</w:t>
      </w:r>
      <w:proofErr w:type="gramEnd"/>
      <w:r w:rsidR="00E8601F" w:rsidRPr="00E8601F">
        <w:rPr>
          <w:rFonts w:asciiTheme="majorHAnsi" w:hAnsiTheme="majorHAnsi" w:cstheme="majorHAnsi"/>
        </w:rPr>
        <w:t xml:space="preserve"> the SQL statement.</w:t>
      </w:r>
      <w:r w:rsidR="00E8601F">
        <w:rPr>
          <w:rFonts w:asciiTheme="majorHAnsi" w:hAnsiTheme="majorHAnsi" w:cstheme="majorHAnsi"/>
        </w:rPr>
        <w:t xml:space="preserve"> </w:t>
      </w:r>
      <w:r w:rsidR="00C249F3">
        <w:rPr>
          <w:rFonts w:asciiTheme="majorHAnsi" w:hAnsiTheme="majorHAnsi" w:cstheme="majorHAnsi"/>
        </w:rPr>
        <w:t xml:space="preserve">Moreover, the current </w:t>
      </w:r>
      <w:r w:rsidR="00C249F3">
        <w:t>implementation on SQLite only includes nested joins (no merge-join or hash-join).</w:t>
      </w:r>
      <w:r w:rsidR="00CA2A3E">
        <w:t xml:space="preserve"> This behavior explains why I observed no difference when joining relations over join keys where secondary indexes exists compared to joining with secondary indexes. Therefore, the best set of indexes in SQLite for the workload is to have no indexes. Because of this, I do not recommend choosing SQLite when join queries are frequent. </w:t>
      </w:r>
    </w:p>
    <w:p w14:paraId="7939850C" w14:textId="136DD965" w:rsidR="00AE228B" w:rsidRDefault="00391B04" w:rsidP="00391B04">
      <w:pPr>
        <w:suppressAutoHyphens w:val="0"/>
      </w:pPr>
      <w:r>
        <w:t>After the difficulties I observed with SQLite, I migrate</w:t>
      </w:r>
      <w:r w:rsidR="00943B19">
        <w:t>d</w:t>
      </w:r>
      <w:r>
        <w:t xml:space="preserve"> the experiment to PostgreSQL, which does implem</w:t>
      </w:r>
      <w:r w:rsidR="00943B19">
        <w:t xml:space="preserve">ent merge-join and hash-join, and was able to observe interesting results that allowed me to conclude the best set of indices is secondary indices on the </w:t>
      </w:r>
      <w:proofErr w:type="spellStart"/>
      <w:proofErr w:type="gramStart"/>
      <w:r w:rsidR="00943B19" w:rsidRPr="00943B19">
        <w:rPr>
          <w:rFonts w:ascii="Consolas" w:hAnsi="Consolas" w:cs="Consolas"/>
        </w:rPr>
        <w:t>ot</w:t>
      </w:r>
      <w:r w:rsidR="00943B19">
        <w:t>,</w:t>
      </w:r>
      <w:r w:rsidR="00943B19" w:rsidRPr="00943B19">
        <w:rPr>
          <w:rFonts w:ascii="Consolas" w:hAnsi="Consolas" w:cs="Consolas"/>
        </w:rPr>
        <w:t>hund</w:t>
      </w:r>
      <w:proofErr w:type="spellEnd"/>
      <w:proofErr w:type="gramEnd"/>
      <w:r w:rsidR="00943B19">
        <w:t xml:space="preserve">, and </w:t>
      </w:r>
      <w:r w:rsidR="00943B19" w:rsidRPr="00943B19">
        <w:rPr>
          <w:rFonts w:ascii="Consolas" w:hAnsi="Consolas" w:cs="Consolas"/>
        </w:rPr>
        <w:t>ten</w:t>
      </w:r>
      <w:r w:rsidR="00943B19">
        <w:t xml:space="preserve"> attributes.</w:t>
      </w:r>
      <w:r w:rsidR="00BD410A">
        <w:t xml:space="preserve"> The following are the observation</w:t>
      </w:r>
      <w:r w:rsidR="00410B70">
        <w:t>s I made that formed this conclusion:</w:t>
      </w:r>
    </w:p>
    <w:p w14:paraId="2B0DF635" w14:textId="18D2BD2F" w:rsidR="002B5D96" w:rsidRDefault="00005DD9" w:rsidP="009425A8">
      <w:pPr>
        <w:pStyle w:val="ListParagraph"/>
        <w:numPr>
          <w:ilvl w:val="0"/>
          <w:numId w:val="23"/>
        </w:numPr>
        <w:suppressAutoHyphens w:val="0"/>
      </w:pPr>
      <w:r>
        <w:rPr>
          <w:noProof/>
        </w:rPr>
        <w:lastRenderedPageBreak/>
        <mc:AlternateContent>
          <mc:Choice Requires="wps">
            <w:drawing>
              <wp:anchor distT="0" distB="0" distL="114300" distR="114300" simplePos="0" relativeHeight="251660288" behindDoc="0" locked="0" layoutInCell="1" allowOverlap="1" wp14:anchorId="56CF9D37" wp14:editId="1CEC4A34">
                <wp:simplePos x="0" y="0"/>
                <wp:positionH relativeFrom="column">
                  <wp:posOffset>914400</wp:posOffset>
                </wp:positionH>
                <wp:positionV relativeFrom="paragraph">
                  <wp:posOffset>3028950</wp:posOffset>
                </wp:positionV>
                <wp:extent cx="29083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08300" cy="635"/>
                        </a:xfrm>
                        <a:prstGeom prst="rect">
                          <a:avLst/>
                        </a:prstGeom>
                        <a:solidFill>
                          <a:prstClr val="white"/>
                        </a:solidFill>
                        <a:ln>
                          <a:noFill/>
                        </a:ln>
                      </wps:spPr>
                      <wps:txbx>
                        <w:txbxContent>
                          <w:p w14:paraId="2A6EA3DB" w14:textId="21559D0A" w:rsidR="00005DD9" w:rsidRPr="00527A98" w:rsidRDefault="00005DD9" w:rsidP="00005DD9">
                            <w:pPr>
                              <w:pStyle w:val="Caption"/>
                              <w:rPr>
                                <w:noProof/>
                                <w:sz w:val="24"/>
                                <w:szCs w:val="24"/>
                              </w:rPr>
                            </w:pPr>
                            <w:r>
                              <w:t xml:space="preserve">Figure </w:t>
                            </w:r>
                            <w:fldSimple w:instr=" SEQ Figure \* ARABIC ">
                              <w:r w:rsidR="008D3319">
                                <w:rPr>
                                  <w:noProof/>
                                </w:rPr>
                                <w:t>1</w:t>
                              </w:r>
                            </w:fldSimple>
                            <w:r>
                              <w:t xml:space="preserve">. Adding a secondary index on </w:t>
                            </w:r>
                            <w:proofErr w:type="spellStart"/>
                            <w:r>
                              <w:t>ht</w:t>
                            </w:r>
                            <w:proofErr w:type="spellEnd"/>
                            <w:r>
                              <w:t xml:space="preserve"> does not change the query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CF9D37" id="_x0000_t202" coordsize="21600,21600" o:spt="202" path="m,l,21600r21600,l21600,xe">
                <v:stroke joinstyle="miter"/>
                <v:path gradientshapeok="t" o:connecttype="rect"/>
              </v:shapetype>
              <v:shape id="Text Box 2" o:spid="_x0000_s1026" type="#_x0000_t202" style="position:absolute;left:0;text-align:left;margin-left:1in;margin-top:238.5pt;width:22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" stroked="f">
                <v:textbox style="mso-fit-shape-to-text:t" inset="0,0,0,0">
                  <w:txbxContent>
                    <w:p w14:paraId="2A6EA3DB" w14:textId="21559D0A" w:rsidR="00005DD9" w:rsidRPr="00527A98" w:rsidRDefault="00005DD9" w:rsidP="00005DD9">
                      <w:pPr>
                        <w:pStyle w:val="Caption"/>
                        <w:rPr>
                          <w:noProof/>
                          <w:sz w:val="24"/>
                          <w:szCs w:val="24"/>
                        </w:rPr>
                      </w:pPr>
                      <w:r>
                        <w:t xml:space="preserve">Figure </w:t>
                      </w:r>
                      <w:fldSimple w:instr=" SEQ Figure \* ARABIC ">
                        <w:r w:rsidR="008D3319">
                          <w:rPr>
                            <w:noProof/>
                          </w:rPr>
                          <w:t>1</w:t>
                        </w:r>
                      </w:fldSimple>
                      <w:r>
                        <w:t xml:space="preserve">. Adding a secondary index on </w:t>
                      </w:r>
                      <w:proofErr w:type="spellStart"/>
                      <w:r>
                        <w:t>ht</w:t>
                      </w:r>
                      <w:proofErr w:type="spellEnd"/>
                      <w:r>
                        <w:t xml:space="preserve"> does not change the query plan</w:t>
                      </w:r>
                    </w:p>
                  </w:txbxContent>
                </v:textbox>
                <w10:wrap type="topAndBottom"/>
              </v:shape>
            </w:pict>
          </mc:Fallback>
        </mc:AlternateContent>
      </w:r>
      <w:r>
        <w:rPr>
          <w:noProof/>
        </w:rPr>
        <w:drawing>
          <wp:anchor distT="0" distB="0" distL="114300" distR="114300" simplePos="0" relativeHeight="251658240" behindDoc="0" locked="0" layoutInCell="1" allowOverlap="1" wp14:anchorId="78F5379F" wp14:editId="06EE3F55">
            <wp:simplePos x="0" y="0"/>
            <wp:positionH relativeFrom="column">
              <wp:posOffset>914400</wp:posOffset>
            </wp:positionH>
            <wp:positionV relativeFrom="paragraph">
              <wp:posOffset>1168400</wp:posOffset>
            </wp:positionV>
            <wp:extent cx="2908300" cy="1803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300" cy="1803400"/>
                    </a:xfrm>
                    <a:prstGeom prst="rect">
                      <a:avLst/>
                    </a:prstGeom>
                  </pic:spPr>
                </pic:pic>
              </a:graphicData>
            </a:graphic>
            <wp14:sizeRelH relativeFrom="margin">
              <wp14:pctWidth>0</wp14:pctWidth>
            </wp14:sizeRelH>
            <wp14:sizeRelV relativeFrom="margin">
              <wp14:pctHeight>0</wp14:pctHeight>
            </wp14:sizeRelV>
          </wp:anchor>
        </w:drawing>
      </w:r>
      <w:r w:rsidR="009425A8">
        <w:t xml:space="preserve">Query 3 </w:t>
      </w:r>
      <w:r w:rsidR="007A56B8" w:rsidRPr="007A56B8">
        <w:rPr>
          <w:rFonts w:ascii="Consolas" w:hAnsi="Consolas"/>
        </w:rPr>
        <w:t>A’.ht = B’.ht</w:t>
      </w:r>
      <w:r w:rsidR="007A56B8">
        <w:t xml:space="preserve"> </w:t>
      </w:r>
      <w:r w:rsidR="009425A8">
        <w:t xml:space="preserve">does not make use of the secondary index on </w:t>
      </w:r>
      <w:r w:rsidR="009425A8" w:rsidRPr="009425A8">
        <w:rPr>
          <w:rFonts w:ascii="Consolas" w:hAnsi="Consolas"/>
        </w:rPr>
        <w:t>ht</w:t>
      </w:r>
      <w:r w:rsidR="009425A8">
        <w:t>. The query plan is to use a hash join just like Query 2 where no secondary index is available.</w:t>
      </w:r>
    </w:p>
    <w:p w14:paraId="7839B940" w14:textId="551A1349" w:rsidR="009425A8" w:rsidRPr="00AE1CB5" w:rsidRDefault="00AE1CB5" w:rsidP="009425A8">
      <w:pPr>
        <w:pStyle w:val="ListParagraph"/>
        <w:numPr>
          <w:ilvl w:val="0"/>
          <w:numId w:val="23"/>
        </w:numPr>
        <w:suppressAutoHyphens w:val="0"/>
      </w:pPr>
      <w:r>
        <w:rPr>
          <w:noProof/>
        </w:rPr>
        <mc:AlternateContent>
          <mc:Choice Requires="wps">
            <w:drawing>
              <wp:anchor distT="0" distB="0" distL="114300" distR="114300" simplePos="0" relativeHeight="251663360" behindDoc="0" locked="0" layoutInCell="1" allowOverlap="1" wp14:anchorId="6462C5BD" wp14:editId="4EA7F32C">
                <wp:simplePos x="0" y="0"/>
                <wp:positionH relativeFrom="column">
                  <wp:posOffset>914400</wp:posOffset>
                </wp:positionH>
                <wp:positionV relativeFrom="paragraph">
                  <wp:posOffset>4964430</wp:posOffset>
                </wp:positionV>
                <wp:extent cx="29273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337C47D8" w14:textId="673D933E" w:rsidR="00AE1CB5" w:rsidRPr="005D1AD1" w:rsidRDefault="00AE1CB5" w:rsidP="00AE1CB5">
                            <w:pPr>
                              <w:pStyle w:val="Caption"/>
                              <w:rPr>
                                <w:noProof/>
                                <w:sz w:val="24"/>
                                <w:szCs w:val="24"/>
                              </w:rPr>
                            </w:pPr>
                            <w:r>
                              <w:t xml:space="preserve">Figure </w:t>
                            </w:r>
                            <w:fldSimple w:instr=" SEQ Figure \* ARABIC ">
                              <w:r w:rsidR="008D3319">
                                <w:rPr>
                                  <w:noProof/>
                                </w:rPr>
                                <w:t>2</w:t>
                              </w:r>
                            </w:fldSimple>
                            <w:r>
                              <w:t>. Query 4 A.ht=B.ht. With no secondary index on ten, a sort must be done to use merge join.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2C5BD" id="Text Box 4" o:spid="_x0000_s1027" type="#_x0000_t202" style="position:absolute;left:0;text-align:left;margin-left:1in;margin-top:390.9pt;width:2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gTLgIAAGQ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" stroked="f">
                <v:textbox style="mso-fit-shape-to-text:t" inset="0,0,0,0">
                  <w:txbxContent>
                    <w:p w14:paraId="337C47D8" w14:textId="673D933E" w:rsidR="00AE1CB5" w:rsidRPr="005D1AD1" w:rsidRDefault="00AE1CB5" w:rsidP="00AE1CB5">
                      <w:pPr>
                        <w:pStyle w:val="Caption"/>
                        <w:rPr>
                          <w:noProof/>
                          <w:sz w:val="24"/>
                          <w:szCs w:val="24"/>
                        </w:rPr>
                      </w:pPr>
                      <w:r>
                        <w:t xml:space="preserve">Figure </w:t>
                      </w:r>
                      <w:fldSimple w:instr=" SEQ Figure \* ARABIC ">
                        <w:r w:rsidR="008D3319">
                          <w:rPr>
                            <w:noProof/>
                          </w:rPr>
                          <w:t>2</w:t>
                        </w:r>
                      </w:fldSimple>
                      <w:r>
                        <w:t>. Query 4 A.ht=B.ht. With no secondary index on ten, a sort must be done to use merge join.</w:t>
                      </w:r>
                    </w:p>
                  </w:txbxContent>
                </v:textbox>
                <w10:wrap type="topAndBottom"/>
              </v:shape>
            </w:pict>
          </mc:Fallback>
        </mc:AlternateContent>
      </w:r>
      <w:r>
        <w:rPr>
          <w:noProof/>
        </w:rPr>
        <w:drawing>
          <wp:anchor distT="0" distB="0" distL="114300" distR="114300" simplePos="0" relativeHeight="251661312" behindDoc="0" locked="0" layoutInCell="1" allowOverlap="1" wp14:anchorId="723968FD" wp14:editId="4658F4C2">
            <wp:simplePos x="0" y="0"/>
            <wp:positionH relativeFrom="column">
              <wp:posOffset>914400</wp:posOffset>
            </wp:positionH>
            <wp:positionV relativeFrom="paragraph">
              <wp:posOffset>3480435</wp:posOffset>
            </wp:positionV>
            <wp:extent cx="2927350" cy="1426845"/>
            <wp:effectExtent l="0" t="0" r="635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7350" cy="1426845"/>
                    </a:xfrm>
                    <a:prstGeom prst="rect">
                      <a:avLst/>
                    </a:prstGeom>
                  </pic:spPr>
                </pic:pic>
              </a:graphicData>
            </a:graphic>
            <wp14:sizeRelH relativeFrom="margin">
              <wp14:pctWidth>0</wp14:pctWidth>
            </wp14:sizeRelH>
            <wp14:sizeRelV relativeFrom="margin">
              <wp14:pctHeight>0</wp14:pctHeight>
            </wp14:sizeRelV>
          </wp:anchor>
        </w:drawing>
      </w:r>
      <w:r w:rsidR="002B5D96">
        <w:t>In contrast,</w:t>
      </w:r>
      <w:r w:rsidR="009425A8">
        <w:t xml:space="preserve"> </w:t>
      </w:r>
      <w:r w:rsidR="00473258">
        <w:t>Query 5</w:t>
      </w:r>
      <w:r w:rsidR="009425A8">
        <w:t xml:space="preserve"> </w:t>
      </w:r>
      <w:proofErr w:type="spellStart"/>
      <w:r w:rsidR="009425A8" w:rsidRPr="009425A8">
        <w:rPr>
          <w:rFonts w:ascii="Consolas" w:hAnsi="Consolas"/>
        </w:rPr>
        <w:t>A</w:t>
      </w:r>
      <w:proofErr w:type="gramStart"/>
      <w:r w:rsidR="009425A8" w:rsidRPr="009425A8">
        <w:rPr>
          <w:rFonts w:ascii="Consolas" w:hAnsi="Consolas"/>
        </w:rPr>
        <w:t>’.ten</w:t>
      </w:r>
      <w:proofErr w:type="spellEnd"/>
      <w:proofErr w:type="gramEnd"/>
      <w:r w:rsidR="009425A8" w:rsidRPr="009425A8">
        <w:rPr>
          <w:rFonts w:ascii="Consolas" w:hAnsi="Consolas"/>
        </w:rPr>
        <w:t xml:space="preserve"> = </w:t>
      </w:r>
      <w:proofErr w:type="spellStart"/>
      <w:r w:rsidR="009425A8" w:rsidRPr="009425A8">
        <w:rPr>
          <w:rFonts w:ascii="Consolas" w:hAnsi="Consolas"/>
        </w:rPr>
        <w:t>B’.ten</w:t>
      </w:r>
      <w:proofErr w:type="spellEnd"/>
      <w:r w:rsidR="009425A8">
        <w:rPr>
          <w:rFonts w:ascii="Consolas" w:hAnsi="Consolas"/>
        </w:rPr>
        <w:t xml:space="preserve"> </w:t>
      </w:r>
      <w:r w:rsidR="009425A8">
        <w:rPr>
          <w:rFonts w:cstheme="minorHAnsi"/>
        </w:rPr>
        <w:t>produces in a merge sort using the index to avoid a sort.</w:t>
      </w:r>
      <w:r w:rsidR="002B5D96">
        <w:rPr>
          <w:rFonts w:cstheme="minorHAnsi"/>
        </w:rPr>
        <w:t xml:space="preserve"> The secondary index is beneficial for Query 5.</w:t>
      </w:r>
      <w:r w:rsidR="00003D11">
        <w:rPr>
          <w:rFonts w:cstheme="minorHAnsi"/>
        </w:rPr>
        <w:t xml:space="preserve"> Query 4, with no available secondary index, must do a sort before the merge join.</w:t>
      </w:r>
    </w:p>
    <w:p w14:paraId="0CFCE6EE" w14:textId="77777777" w:rsidR="00AE1CB5" w:rsidRDefault="00AE1CB5" w:rsidP="00AE1CB5">
      <w:pPr>
        <w:pStyle w:val="ListParagraph"/>
        <w:keepNext/>
        <w:suppressAutoHyphens w:val="0"/>
        <w:ind w:left="1440" w:firstLine="0"/>
      </w:pPr>
      <w:r>
        <w:rPr>
          <w:noProof/>
        </w:rPr>
        <w:lastRenderedPageBreak/>
        <w:drawing>
          <wp:inline distT="0" distB="0" distL="0" distR="0" wp14:anchorId="623F2F43" wp14:editId="2A97EBFC">
            <wp:extent cx="2702523" cy="17589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808" cy="1763691"/>
                    </a:xfrm>
                    <a:prstGeom prst="rect">
                      <a:avLst/>
                    </a:prstGeom>
                  </pic:spPr>
                </pic:pic>
              </a:graphicData>
            </a:graphic>
          </wp:inline>
        </w:drawing>
      </w:r>
    </w:p>
    <w:p w14:paraId="5F5AC897" w14:textId="65A82D78" w:rsidR="00AE1CB5" w:rsidRPr="009425A8" w:rsidRDefault="00AE1CB5" w:rsidP="00AE1CB5">
      <w:pPr>
        <w:pStyle w:val="Caption"/>
      </w:pPr>
      <w:r>
        <w:t xml:space="preserve">Figure </w:t>
      </w:r>
      <w:fldSimple w:instr=" SEQ Figure \* ARABIC ">
        <w:r w:rsidR="008D3319">
          <w:rPr>
            <w:noProof/>
          </w:rPr>
          <w:t>3</w:t>
        </w:r>
      </w:fldSimple>
      <w:r>
        <w:t xml:space="preserve">. </w:t>
      </w:r>
      <w:r w:rsidR="00843658">
        <w:t>Q</w:t>
      </w:r>
      <w:r>
        <w:t>uery 5. A'.ht=B</w:t>
      </w:r>
      <w:proofErr w:type="gramStart"/>
      <w:r>
        <w:t>'.ht.</w:t>
      </w:r>
      <w:proofErr w:type="gramEnd"/>
      <w:r>
        <w:t xml:space="preserve"> With a secondary index, no sorting is needed prior to merge join.</w:t>
      </w:r>
    </w:p>
    <w:p w14:paraId="1A8EB5AE" w14:textId="4D20620F" w:rsidR="009425A8" w:rsidRDefault="00E21BD0" w:rsidP="009425A8">
      <w:pPr>
        <w:pStyle w:val="ListParagraph"/>
        <w:numPr>
          <w:ilvl w:val="0"/>
          <w:numId w:val="23"/>
        </w:numPr>
        <w:suppressAutoHyphens w:val="0"/>
      </w:pPr>
      <w:r>
        <w:t xml:space="preserve">Three way joins </w:t>
      </w:r>
      <w:r w:rsidR="00196F5B">
        <w:t xml:space="preserve">on attributes with </w:t>
      </w:r>
      <w:proofErr w:type="spellStart"/>
      <w:r w:rsidR="00196F5B" w:rsidRPr="00196F5B">
        <w:rPr>
          <w:rFonts w:ascii="Consolas" w:hAnsi="Consolas"/>
        </w:rPr>
        <w:t>ht</w:t>
      </w:r>
      <w:proofErr w:type="spellEnd"/>
      <w:r w:rsidR="00196F5B">
        <w:t xml:space="preserve"> and </w:t>
      </w:r>
      <w:proofErr w:type="spellStart"/>
      <w:r w:rsidR="00196F5B" w:rsidRPr="00196F5B">
        <w:rPr>
          <w:rFonts w:ascii="Consolas" w:hAnsi="Consolas"/>
        </w:rPr>
        <w:t>tt</w:t>
      </w:r>
      <w:proofErr w:type="spellEnd"/>
      <w:r w:rsidR="00196F5B" w:rsidRPr="00196F5B">
        <w:rPr>
          <w:rFonts w:ascii="Consolas" w:hAnsi="Consolas"/>
        </w:rPr>
        <w:t xml:space="preserve"> </w:t>
      </w:r>
      <w:r w:rsidR="00196F5B">
        <w:t>use a hash-join regardless of whether a secondary index exists.</w:t>
      </w:r>
      <w:r w:rsidR="004B2745">
        <w:t xml:space="preserve"> </w:t>
      </w:r>
      <w:r w:rsidR="00AE1CB5">
        <w:t xml:space="preserve">In contrast, the query plan is to use merge join when joining on </w:t>
      </w:r>
      <w:proofErr w:type="spellStart"/>
      <w:r w:rsidR="00AE1CB5" w:rsidRPr="00174C26">
        <w:rPr>
          <w:rFonts w:ascii="Consolas" w:hAnsi="Consolas"/>
        </w:rPr>
        <w:t>ot</w:t>
      </w:r>
      <w:proofErr w:type="spellEnd"/>
      <w:r w:rsidR="00AE1CB5">
        <w:t xml:space="preserve">, </w:t>
      </w:r>
      <w:proofErr w:type="spellStart"/>
      <w:r w:rsidR="00AE1CB5" w:rsidRPr="00174C26">
        <w:rPr>
          <w:rFonts w:ascii="Consolas" w:hAnsi="Consolas"/>
        </w:rPr>
        <w:t>hund</w:t>
      </w:r>
      <w:proofErr w:type="spellEnd"/>
      <w:r w:rsidR="00AE1CB5">
        <w:t xml:space="preserve">, or </w:t>
      </w:r>
      <w:r w:rsidR="00AE1CB5" w:rsidRPr="00174C26">
        <w:rPr>
          <w:rFonts w:ascii="Consolas" w:hAnsi="Consolas"/>
        </w:rPr>
        <w:t>ten</w:t>
      </w:r>
      <w:r w:rsidR="00AE1CB5">
        <w:t xml:space="preserve"> attributes.</w:t>
      </w:r>
    </w:p>
    <w:p w14:paraId="4B7FF8E5" w14:textId="77777777" w:rsidR="007A56B8" w:rsidRDefault="007A56B8" w:rsidP="007A56B8">
      <w:pPr>
        <w:pStyle w:val="ListParagraph"/>
        <w:suppressAutoHyphens w:val="0"/>
        <w:ind w:left="1440" w:firstLine="0"/>
      </w:pPr>
    </w:p>
    <w:p w14:paraId="2AF3FB2A" w14:textId="0A84D0B1" w:rsidR="00D445C2" w:rsidRDefault="0042690E" w:rsidP="009C5A6A">
      <w:pPr>
        <w:suppressAutoHyphens w:val="0"/>
        <w:jc w:val="both"/>
      </w:pPr>
      <w:r>
        <w:t xml:space="preserve">Taking these 3 observations in place, I concluded that having a secondary index on </w:t>
      </w:r>
      <w:proofErr w:type="spellStart"/>
      <w:r w:rsidR="00292499" w:rsidRPr="00292499">
        <w:rPr>
          <w:rFonts w:ascii="Consolas" w:hAnsi="Consolas"/>
        </w:rPr>
        <w:t>ot</w:t>
      </w:r>
      <w:proofErr w:type="spellEnd"/>
      <w:r w:rsidR="00292499">
        <w:t xml:space="preserve">, </w:t>
      </w:r>
      <w:proofErr w:type="spellStart"/>
      <w:r w:rsidR="00292499" w:rsidRPr="00292499">
        <w:rPr>
          <w:rFonts w:ascii="Consolas" w:hAnsi="Consolas"/>
        </w:rPr>
        <w:t>hund</w:t>
      </w:r>
      <w:proofErr w:type="spellEnd"/>
      <w:r w:rsidR="00292499">
        <w:t xml:space="preserve">, and </w:t>
      </w:r>
      <w:r w:rsidR="00292499" w:rsidRPr="00292499">
        <w:rPr>
          <w:rFonts w:ascii="Consolas" w:hAnsi="Consolas"/>
        </w:rPr>
        <w:t>ten</w:t>
      </w:r>
      <w:r w:rsidR="00292499">
        <w:t xml:space="preserve"> is beneficial </w:t>
      </w:r>
      <w:r w:rsidR="00142F2F">
        <w:t xml:space="preserve">in reducing the costs of joins on these attributes, and secondary indices on </w:t>
      </w:r>
      <w:proofErr w:type="spellStart"/>
      <w:r w:rsidR="00142F2F" w:rsidRPr="00142F2F">
        <w:rPr>
          <w:rFonts w:ascii="Consolas" w:hAnsi="Consolas"/>
        </w:rPr>
        <w:t>ht</w:t>
      </w:r>
      <w:proofErr w:type="spellEnd"/>
      <w:r w:rsidR="00142F2F">
        <w:t xml:space="preserve"> and </w:t>
      </w:r>
      <w:proofErr w:type="spellStart"/>
      <w:r w:rsidR="00142F2F" w:rsidRPr="00142F2F">
        <w:rPr>
          <w:rFonts w:ascii="Consolas" w:hAnsi="Consolas"/>
        </w:rPr>
        <w:t>tt</w:t>
      </w:r>
      <w:proofErr w:type="spellEnd"/>
      <w:r w:rsidR="00142F2F">
        <w:t xml:space="preserve"> </w:t>
      </w:r>
      <w:r w:rsidR="005F0010">
        <w:t xml:space="preserve">are </w:t>
      </w:r>
      <w:r w:rsidR="00142F2F">
        <w:t>not</w:t>
      </w:r>
      <w:r w:rsidR="005F0010">
        <w:t xml:space="preserve"> beneficial</w:t>
      </w:r>
      <w:r w:rsidR="00142F2F">
        <w:t>.</w:t>
      </w:r>
      <w:r w:rsidR="005F0010">
        <w:t xml:space="preserve"> </w:t>
      </w:r>
    </w:p>
    <w:p w14:paraId="461FDE65" w14:textId="77863117" w:rsidR="005F0010" w:rsidRDefault="005F0010" w:rsidP="009C5A6A">
      <w:pPr>
        <w:suppressAutoHyphens w:val="0"/>
        <w:jc w:val="both"/>
      </w:pPr>
      <w:r>
        <w:t>The rest of the paper serves as an appendix</w:t>
      </w:r>
      <w:r w:rsidR="00557765">
        <w:t>. I include screenshots</w:t>
      </w:r>
      <w:r w:rsidR="001826A9">
        <w:t xml:space="preserve"> and observations</w:t>
      </w:r>
      <w:r w:rsidR="00557765">
        <w:t xml:space="preserve"> </w:t>
      </w:r>
      <w:r w:rsidR="001826A9">
        <w:t xml:space="preserve">for </w:t>
      </w:r>
      <w:proofErr w:type="gramStart"/>
      <w:r w:rsidR="001826A9">
        <w:t>all of</w:t>
      </w:r>
      <w:proofErr w:type="gramEnd"/>
      <w:r w:rsidR="001826A9">
        <w:t xml:space="preserve"> the queries from the assignment.</w:t>
      </w:r>
    </w:p>
    <w:p w14:paraId="7216331E" w14:textId="58B3F82A" w:rsidR="00C22F3D" w:rsidRDefault="00C22F3D" w:rsidP="009C5A6A">
      <w:pPr>
        <w:suppressAutoHyphens w:val="0"/>
        <w:jc w:val="both"/>
      </w:pPr>
    </w:p>
    <w:p w14:paraId="0B443D40" w14:textId="53EE797F" w:rsidR="00C22F3D" w:rsidRDefault="00C22F3D" w:rsidP="009C5A6A">
      <w:pPr>
        <w:suppressAutoHyphens w:val="0"/>
        <w:jc w:val="both"/>
      </w:pPr>
    </w:p>
    <w:p w14:paraId="7EB7CE48" w14:textId="6C71957E" w:rsidR="00C22F3D" w:rsidRDefault="00C22F3D" w:rsidP="009C5A6A">
      <w:pPr>
        <w:suppressAutoHyphens w:val="0"/>
        <w:jc w:val="both"/>
      </w:pPr>
    </w:p>
    <w:p w14:paraId="5C80EDFF" w14:textId="593726C7" w:rsidR="00C22F3D" w:rsidRDefault="00C22F3D" w:rsidP="009C5A6A">
      <w:pPr>
        <w:suppressAutoHyphens w:val="0"/>
        <w:jc w:val="both"/>
      </w:pPr>
    </w:p>
    <w:p w14:paraId="33D783A6" w14:textId="6DE24B99" w:rsidR="00C22F3D" w:rsidRDefault="00C22F3D" w:rsidP="009C5A6A">
      <w:pPr>
        <w:suppressAutoHyphens w:val="0"/>
        <w:jc w:val="both"/>
      </w:pPr>
    </w:p>
    <w:p w14:paraId="1D7B13B0" w14:textId="15AEF805" w:rsidR="00C22F3D" w:rsidRDefault="00C22F3D" w:rsidP="009C5A6A">
      <w:pPr>
        <w:suppressAutoHyphens w:val="0"/>
        <w:jc w:val="both"/>
      </w:pPr>
    </w:p>
    <w:p w14:paraId="746D8A51" w14:textId="29602F9A" w:rsidR="00C22F3D" w:rsidRDefault="00C22F3D" w:rsidP="009C5A6A">
      <w:pPr>
        <w:suppressAutoHyphens w:val="0"/>
        <w:jc w:val="both"/>
      </w:pPr>
    </w:p>
    <w:p w14:paraId="743CA814" w14:textId="5608FA34" w:rsidR="00C22F3D" w:rsidRDefault="00C22F3D" w:rsidP="009C5A6A">
      <w:pPr>
        <w:suppressAutoHyphens w:val="0"/>
        <w:jc w:val="both"/>
      </w:pPr>
    </w:p>
    <w:p w14:paraId="5E482D20"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lastRenderedPageBreak/>
        <w:t>Section 1: Explain Query Plans</w:t>
      </w:r>
    </w:p>
    <w:p w14:paraId="11F7FD0B"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71B34F5B" w14:textId="77777777" w:rsidR="008D3319" w:rsidRPr="008D3319" w:rsidRDefault="008D3319" w:rsidP="008D3319">
      <w:pPr>
        <w:numPr>
          <w:ilvl w:val="0"/>
          <w:numId w:val="24"/>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A.pk = B.pk</w:t>
      </w:r>
    </w:p>
    <w:p w14:paraId="06F85763" w14:textId="340DF7B0"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25E0A4BF" wp14:editId="37091D89">
            <wp:extent cx="4572000" cy="2074496"/>
            <wp:effectExtent l="0" t="0" r="0" b="2540"/>
            <wp:docPr id="27" name="Picture 27" descr="C:\Users\javie\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AppData\Local\Packages\Microsoft.Office.OneNote_8wekyb3d8bbwe\TempState\msohtmlclip\clip_image0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2209" cy="2079128"/>
                    </a:xfrm>
                    <a:prstGeom prst="rect">
                      <a:avLst/>
                    </a:prstGeom>
                    <a:noFill/>
                    <a:ln>
                      <a:noFill/>
                    </a:ln>
                  </pic:spPr>
                </pic:pic>
              </a:graphicData>
            </a:graphic>
          </wp:inline>
        </w:drawing>
      </w:r>
    </w:p>
    <w:p w14:paraId="003D383A"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System Chooses Hash Join. Hashes B and scans over A to do hash inner join</w:t>
      </w:r>
    </w:p>
    <w:p w14:paraId="47A2B295"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Expected Time:1338135.43</w:t>
      </w:r>
    </w:p>
    <w:p w14:paraId="47A9C9BC"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Expected Size:5000016 rows</w:t>
      </w:r>
    </w:p>
    <w:p w14:paraId="57ACFDB9"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A,pk</w:t>
      </w:r>
      <w:proofErr w:type="spellEnd"/>
      <w:proofErr w:type="gramEnd"/>
      <w:r w:rsidRPr="008D3319">
        <w:rPr>
          <w:rFonts w:ascii="Calibri" w:eastAsia="Times New Roman" w:hAnsi="Calibri" w:cs="Calibri"/>
          <w:sz w:val="22"/>
          <w:szCs w:val="22"/>
          <w:lang w:eastAsia="en-US"/>
        </w:rPr>
        <w:t>) = 5000000</w:t>
      </w:r>
    </w:p>
    <w:p w14:paraId="228E868A"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T(B) = 5000000 </w:t>
      </w:r>
      <w:proofErr w:type="gramStart"/>
      <w:r w:rsidRPr="008D3319">
        <w:rPr>
          <w:rFonts w:ascii="Calibri" w:eastAsia="Times New Roman" w:hAnsi="Calibri" w:cs="Calibri"/>
          <w:sz w:val="22"/>
          <w:szCs w:val="22"/>
          <w:lang w:eastAsia="en-US"/>
        </w:rPr>
        <w:t>V(</w:t>
      </w:r>
      <w:proofErr w:type="spellStart"/>
      <w:proofErr w:type="gramEnd"/>
      <w:r w:rsidRPr="008D3319">
        <w:rPr>
          <w:rFonts w:ascii="Calibri" w:eastAsia="Times New Roman" w:hAnsi="Calibri" w:cs="Calibri"/>
          <w:sz w:val="22"/>
          <w:szCs w:val="22"/>
          <w:lang w:eastAsia="en-US"/>
        </w:rPr>
        <w:t>B,pk</w:t>
      </w:r>
      <w:proofErr w:type="spellEnd"/>
      <w:r w:rsidRPr="008D3319">
        <w:rPr>
          <w:rFonts w:ascii="Calibri" w:eastAsia="Times New Roman" w:hAnsi="Calibri" w:cs="Calibri"/>
          <w:sz w:val="22"/>
          <w:szCs w:val="22"/>
          <w:lang w:eastAsia="en-US"/>
        </w:rPr>
        <w:t xml:space="preserve"> ) = 5000000</w:t>
      </w:r>
    </w:p>
    <w:p w14:paraId="50CC17ED"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The selected plan is hash join.</w:t>
      </w:r>
    </w:p>
    <w:p w14:paraId="40BEB6FD"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6F7EE438"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72063027" w14:textId="77777777" w:rsidR="008D3319" w:rsidRPr="008D3319" w:rsidRDefault="008D3319" w:rsidP="008D3319">
      <w:pPr>
        <w:numPr>
          <w:ilvl w:val="0"/>
          <w:numId w:val="25"/>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B.ht</w:t>
      </w:r>
    </w:p>
    <w:p w14:paraId="72723317" w14:textId="4AC22956"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361D0CB4" wp14:editId="515EAECC">
            <wp:extent cx="3643957" cy="2635250"/>
            <wp:effectExtent l="0" t="0" r="0" b="0"/>
            <wp:docPr id="26" name="Picture 26" descr="C:\Users\javie\AppData\Local\Packages\Microsoft.Office.OneNote_8wekyb3d8bbwe\TempState\msohtml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AppData\Local\Packages\Microsoft.Office.OneNote_8wekyb3d8bbwe\TempState\msohtmlclip\clip_image0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720" cy="2640864"/>
                    </a:xfrm>
                    <a:prstGeom prst="rect">
                      <a:avLst/>
                    </a:prstGeom>
                    <a:noFill/>
                    <a:ln>
                      <a:noFill/>
                    </a:ln>
                  </pic:spPr>
                </pic:pic>
              </a:graphicData>
            </a:graphic>
          </wp:inline>
        </w:drawing>
      </w:r>
    </w:p>
    <w:p w14:paraId="221EDAFD"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14C3E97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B,ht</w:t>
      </w:r>
      <w:proofErr w:type="spellEnd"/>
      <w:proofErr w:type="gramEnd"/>
      <w:r w:rsidRPr="008D3319">
        <w:rPr>
          <w:rFonts w:ascii="Calibri" w:eastAsia="Times New Roman" w:hAnsi="Calibri" w:cs="Calibri"/>
          <w:sz w:val="22"/>
          <w:szCs w:val="22"/>
          <w:lang w:eastAsia="en-US"/>
        </w:rPr>
        <w:t>) = 100000</w:t>
      </w:r>
    </w:p>
    <w:p w14:paraId="3AE02DA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45436A8E" w14:textId="77777777" w:rsidR="008D3319" w:rsidRPr="008D3319" w:rsidRDefault="008D3319" w:rsidP="008D3319">
      <w:pPr>
        <w:numPr>
          <w:ilvl w:val="0"/>
          <w:numId w:val="26"/>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B'.ht</w:t>
      </w:r>
    </w:p>
    <w:p w14:paraId="465BA719" w14:textId="55E2422E"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w:lastRenderedPageBreak/>
        <mc:AlternateContent>
          <mc:Choice Requires="wpi">
            <w:drawing>
              <wp:anchor distT="0" distB="0" distL="114300" distR="114300" simplePos="0" relativeHeight="251691008" behindDoc="0" locked="0" layoutInCell="1" allowOverlap="1" wp14:anchorId="3ED52405" wp14:editId="2D836BE9">
                <wp:simplePos x="0" y="0"/>
                <wp:positionH relativeFrom="column">
                  <wp:posOffset>4165600</wp:posOffset>
                </wp:positionH>
                <wp:positionV relativeFrom="paragraph">
                  <wp:posOffset>565150</wp:posOffset>
                </wp:positionV>
                <wp:extent cx="1997090" cy="1489730"/>
                <wp:effectExtent l="57150" t="57150" r="60325" b="72390"/>
                <wp:wrapNone/>
                <wp:docPr id="55" name="Ink 55"/>
                <wp:cNvGraphicFramePr/>
                <a:graphic xmlns:a="http://schemas.openxmlformats.org/drawingml/2006/main">
                  <a:graphicData uri="http://schemas.microsoft.com/office/word/2010/wordprocessingInk">
                    <w14:contentPart bwMode="auto" r:id="rId15">
                      <w14:nvContentPartPr>
                        <w14:cNvContentPartPr/>
                      </w14:nvContentPartPr>
                      <w14:xfrm>
                        <a:off x="0" y="0"/>
                        <a:ext cx="1997090" cy="1489730"/>
                      </w14:xfrm>
                    </w14:contentPart>
                  </a:graphicData>
                </a:graphic>
              </wp:anchor>
            </w:drawing>
          </mc:Choice>
          <mc:Fallback>
            <w:pict>
              <v:shape w14:anchorId="780EAFB3" id="Ink 55" o:spid="_x0000_s1026" type="#_x0000_t75" style="position:absolute;margin-left:326.6pt;margin-top:43.1pt;width:160.05pt;height:120.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">
                <v:imagedata r:id="rId16" o:title=""/>
              </v:shape>
            </w:pict>
          </mc:Fallback>
        </mc:AlternateContent>
      </w:r>
      <w:r w:rsidRPr="008D3319">
        <w:rPr>
          <w:rFonts w:ascii="Calibri" w:eastAsia="Times New Roman" w:hAnsi="Calibri" w:cs="Calibri"/>
          <w:noProof/>
          <w:sz w:val="22"/>
          <w:szCs w:val="22"/>
          <w:lang w:eastAsia="en-US"/>
        </w:rPr>
        <w:drawing>
          <wp:inline distT="0" distB="0" distL="0" distR="0" wp14:anchorId="137D1CA7" wp14:editId="42E6870F">
            <wp:extent cx="4013200" cy="2489814"/>
            <wp:effectExtent l="0" t="0" r="6350" b="6350"/>
            <wp:docPr id="25" name="Picture 25" descr="C:\Users\javie\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AppData\Local\Packages\Microsoft.Office.OneNote_8wekyb3d8bbwe\TempState\msohtmlclip\clip_image0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7455" cy="2504862"/>
                    </a:xfrm>
                    <a:prstGeom prst="rect">
                      <a:avLst/>
                    </a:prstGeom>
                    <a:noFill/>
                    <a:ln>
                      <a:noFill/>
                    </a:ln>
                  </pic:spPr>
                </pic:pic>
              </a:graphicData>
            </a:graphic>
          </wp:inline>
        </w:drawing>
      </w:r>
    </w:p>
    <w:p w14:paraId="452637EF"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V(A</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ht</w:t>
      </w:r>
      <w:proofErr w:type="spellEnd"/>
      <w:proofErr w:type="gramEnd"/>
      <w:r w:rsidRPr="008D3319">
        <w:rPr>
          <w:rFonts w:ascii="Calibri" w:eastAsia="Times New Roman" w:hAnsi="Calibri" w:cs="Calibri"/>
          <w:sz w:val="22"/>
          <w:szCs w:val="22"/>
          <w:lang w:eastAsia="en-US"/>
        </w:rPr>
        <w:t>) =  100000</w:t>
      </w:r>
    </w:p>
    <w:p w14:paraId="663C9B19"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V(B</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ht</w:t>
      </w:r>
      <w:proofErr w:type="spellEnd"/>
      <w:proofErr w:type="gramEnd"/>
      <w:r w:rsidRPr="008D3319">
        <w:rPr>
          <w:rFonts w:ascii="Calibri" w:eastAsia="Times New Roman" w:hAnsi="Calibri" w:cs="Calibri"/>
          <w:sz w:val="22"/>
          <w:szCs w:val="22"/>
          <w:lang w:eastAsia="en-US"/>
        </w:rPr>
        <w:t>) = 100000</w:t>
      </w:r>
    </w:p>
    <w:p w14:paraId="3E16EEAA"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10CECEC5"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V(</w:t>
      </w:r>
      <w:proofErr w:type="spellStart"/>
      <w:proofErr w:type="gramStart"/>
      <w:r w:rsidRPr="008D3319">
        <w:rPr>
          <w:rFonts w:ascii="Calibri" w:eastAsia="Times New Roman" w:hAnsi="Calibri" w:cs="Calibri"/>
          <w:sz w:val="22"/>
          <w:szCs w:val="22"/>
          <w:lang w:eastAsia="en-US"/>
        </w:rPr>
        <w:t>R,attrib</w:t>
      </w:r>
      <w:proofErr w:type="spellEnd"/>
      <w:proofErr w:type="gramEnd"/>
      <w:r w:rsidRPr="008D3319">
        <w:rPr>
          <w:rFonts w:ascii="Calibri" w:eastAsia="Times New Roman" w:hAnsi="Calibri" w:cs="Calibri"/>
          <w:sz w:val="22"/>
          <w:szCs w:val="22"/>
          <w:lang w:eastAsia="en-US"/>
        </w:rPr>
        <w:t>) did not change the query plan across 1,2,3. The secondary index has no impact on the selected query plan.</w:t>
      </w:r>
    </w:p>
    <w:p w14:paraId="68DF1B54" w14:textId="77777777" w:rsidR="008D3319" w:rsidRPr="008D3319" w:rsidRDefault="008D3319" w:rsidP="008D3319">
      <w:pPr>
        <w:numPr>
          <w:ilvl w:val="0"/>
          <w:numId w:val="27"/>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A.ten</w:t>
      </w:r>
      <w:proofErr w:type="spell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B.ten</w:t>
      </w:r>
      <w:proofErr w:type="spellEnd"/>
    </w:p>
    <w:p w14:paraId="52285575" w14:textId="1BFC31D5"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41C0DC2E" wp14:editId="4FDA4E10">
            <wp:extent cx="4546600" cy="2218410"/>
            <wp:effectExtent l="0" t="0" r="6350" b="0"/>
            <wp:docPr id="24" name="Picture 24" descr="C:\Users\javie\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AppData\Local\Packages\Microsoft.Office.OneNote_8wekyb3d8bbwe\TempState\msohtmlclip\clip_image0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9620" cy="2224763"/>
                    </a:xfrm>
                    <a:prstGeom prst="rect">
                      <a:avLst/>
                    </a:prstGeom>
                    <a:noFill/>
                    <a:ln>
                      <a:noFill/>
                    </a:ln>
                  </pic:spPr>
                </pic:pic>
              </a:graphicData>
            </a:graphic>
          </wp:inline>
        </w:drawing>
      </w:r>
    </w:p>
    <w:p w14:paraId="7063519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A,ten</w:t>
      </w:r>
      <w:proofErr w:type="spellEnd"/>
      <w:proofErr w:type="gramEnd"/>
      <w:r w:rsidRPr="008D3319">
        <w:rPr>
          <w:rFonts w:ascii="Calibri" w:eastAsia="Times New Roman" w:hAnsi="Calibri" w:cs="Calibri"/>
          <w:sz w:val="22"/>
          <w:szCs w:val="22"/>
          <w:lang w:eastAsia="en-US"/>
        </w:rPr>
        <w:t>) = 10</w:t>
      </w:r>
    </w:p>
    <w:p w14:paraId="2D3D801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B,ten</w:t>
      </w:r>
      <w:proofErr w:type="spellEnd"/>
      <w:proofErr w:type="gramEnd"/>
      <w:r w:rsidRPr="008D3319">
        <w:rPr>
          <w:rFonts w:ascii="Calibri" w:eastAsia="Times New Roman" w:hAnsi="Calibri" w:cs="Calibri"/>
          <w:sz w:val="22"/>
          <w:szCs w:val="22"/>
          <w:lang w:eastAsia="en-US"/>
        </w:rPr>
        <w:t>) = 10</w:t>
      </w:r>
    </w:p>
    <w:p w14:paraId="2B66FC3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Query plan selects Merge join</w:t>
      </w:r>
    </w:p>
    <w:p w14:paraId="28E5D2D9" w14:textId="77777777" w:rsidR="008D3319" w:rsidRPr="008D3319" w:rsidRDefault="008D3319" w:rsidP="008D3319">
      <w:pPr>
        <w:numPr>
          <w:ilvl w:val="0"/>
          <w:numId w:val="28"/>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A</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B'.ten</w:t>
      </w:r>
      <w:proofErr w:type="spellEnd"/>
    </w:p>
    <w:p w14:paraId="13D689A7" w14:textId="5811C2A6"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1ECB9C51" wp14:editId="5F10066B">
            <wp:extent cx="4272603" cy="2781300"/>
            <wp:effectExtent l="0" t="0" r="0" b="0"/>
            <wp:docPr id="23" name="Picture 23" descr="C:\Users\javie\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ie\AppData\Local\Packages\Microsoft.Office.OneNote_8wekyb3d8bbwe\TempState\msohtmlclip\clip_image0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8023" cy="2784828"/>
                    </a:xfrm>
                    <a:prstGeom prst="rect">
                      <a:avLst/>
                    </a:prstGeom>
                    <a:noFill/>
                    <a:ln>
                      <a:noFill/>
                    </a:ln>
                  </pic:spPr>
                </pic:pic>
              </a:graphicData>
            </a:graphic>
          </wp:inline>
        </w:drawing>
      </w:r>
    </w:p>
    <w:p w14:paraId="286B95B3"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A,ten</w:t>
      </w:r>
      <w:proofErr w:type="spellEnd"/>
      <w:proofErr w:type="gramEnd"/>
      <w:r w:rsidRPr="008D3319">
        <w:rPr>
          <w:rFonts w:ascii="Calibri" w:eastAsia="Times New Roman" w:hAnsi="Calibri" w:cs="Calibri"/>
          <w:sz w:val="22"/>
          <w:szCs w:val="22"/>
          <w:lang w:eastAsia="en-US"/>
        </w:rPr>
        <w:t>) = 10</w:t>
      </w:r>
    </w:p>
    <w:p w14:paraId="425AB930"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B,ten</w:t>
      </w:r>
      <w:proofErr w:type="spellEnd"/>
      <w:proofErr w:type="gramEnd"/>
      <w:r w:rsidRPr="008D3319">
        <w:rPr>
          <w:rFonts w:ascii="Calibri" w:eastAsia="Times New Roman" w:hAnsi="Calibri" w:cs="Calibri"/>
          <w:sz w:val="22"/>
          <w:szCs w:val="22"/>
          <w:lang w:eastAsia="en-US"/>
        </w:rPr>
        <w:t>) = 10</w:t>
      </w:r>
    </w:p>
    <w:p w14:paraId="2D7F330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Query plan selects Merge join using the </w:t>
      </w:r>
      <w:proofErr w:type="spellStart"/>
      <w:r w:rsidRPr="008D3319">
        <w:rPr>
          <w:rFonts w:ascii="Calibri" w:eastAsia="Times New Roman" w:hAnsi="Calibri" w:cs="Calibri"/>
          <w:sz w:val="22"/>
          <w:szCs w:val="22"/>
          <w:lang w:eastAsia="en-US"/>
        </w:rPr>
        <w:t>ten_index</w:t>
      </w:r>
      <w:proofErr w:type="spellEnd"/>
      <w:r w:rsidRPr="008D3319">
        <w:rPr>
          <w:rFonts w:ascii="Calibri" w:eastAsia="Times New Roman" w:hAnsi="Calibri" w:cs="Calibri"/>
          <w:sz w:val="22"/>
          <w:szCs w:val="22"/>
          <w:lang w:eastAsia="en-US"/>
        </w:rPr>
        <w:t xml:space="preserve"> to shortcut data sorting</w:t>
      </w:r>
    </w:p>
    <w:p w14:paraId="03D4EC5C"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1A7C38FA" w14:textId="77777777" w:rsidR="008D3319" w:rsidRPr="008D3319" w:rsidRDefault="008D3319" w:rsidP="008D3319">
      <w:pPr>
        <w:numPr>
          <w:ilvl w:val="0"/>
          <w:numId w:val="29"/>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A.ht = </w:t>
      </w:r>
      <w:proofErr w:type="spellStart"/>
      <w:r w:rsidRPr="008D3319">
        <w:rPr>
          <w:rFonts w:ascii="Calibri" w:eastAsia="Times New Roman" w:hAnsi="Calibri" w:cs="Calibri"/>
          <w:sz w:val="22"/>
          <w:szCs w:val="22"/>
          <w:lang w:eastAsia="en-US"/>
        </w:rPr>
        <w:t>B.ten</w:t>
      </w:r>
      <w:proofErr w:type="spellEnd"/>
    </w:p>
    <w:p w14:paraId="2AA28119" w14:textId="77A95F9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04388D78" wp14:editId="35426107">
            <wp:extent cx="4207858" cy="2641600"/>
            <wp:effectExtent l="0" t="0" r="2540" b="6350"/>
            <wp:docPr id="22" name="Picture 22" descr="C:\Users\javie\AppData\Local\Packages\Microsoft.Office.OneNote_8wekyb3d8bbwe\TempState\msohtmlclip\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vie\AppData\Local\Packages\Microsoft.Office.OneNote_8wekyb3d8bbwe\TempState\msohtmlclip\clip_image0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1751" cy="2644044"/>
                    </a:xfrm>
                    <a:prstGeom prst="rect">
                      <a:avLst/>
                    </a:prstGeom>
                    <a:noFill/>
                    <a:ln>
                      <a:noFill/>
                    </a:ln>
                  </pic:spPr>
                </pic:pic>
              </a:graphicData>
            </a:graphic>
          </wp:inline>
        </w:drawing>
      </w:r>
    </w:p>
    <w:p w14:paraId="373F715A"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17EC584C"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5000000 V(</w:t>
      </w:r>
      <w:proofErr w:type="spellStart"/>
      <w:proofErr w:type="gramStart"/>
      <w:r w:rsidRPr="008D3319">
        <w:rPr>
          <w:rFonts w:ascii="Calibri" w:eastAsia="Times New Roman" w:hAnsi="Calibri" w:cs="Calibri"/>
          <w:sz w:val="22"/>
          <w:szCs w:val="22"/>
          <w:lang w:eastAsia="en-US"/>
        </w:rPr>
        <w:t>B,ten</w:t>
      </w:r>
      <w:proofErr w:type="spellEnd"/>
      <w:proofErr w:type="gramEnd"/>
      <w:r w:rsidRPr="008D3319">
        <w:rPr>
          <w:rFonts w:ascii="Calibri" w:eastAsia="Times New Roman" w:hAnsi="Calibri" w:cs="Calibri"/>
          <w:sz w:val="22"/>
          <w:szCs w:val="22"/>
          <w:lang w:eastAsia="en-US"/>
        </w:rPr>
        <w:t>) = 10</w:t>
      </w:r>
    </w:p>
    <w:p w14:paraId="610423D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Selected plan is hash join</w:t>
      </w:r>
    </w:p>
    <w:p w14:paraId="76DFCCD6" w14:textId="77777777" w:rsidR="008D3319" w:rsidRPr="008D3319" w:rsidRDefault="008D3319" w:rsidP="008D3319">
      <w:pPr>
        <w:numPr>
          <w:ilvl w:val="0"/>
          <w:numId w:val="30"/>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B.ten</w:t>
      </w:r>
      <w:proofErr w:type="spellEnd"/>
      <w:r w:rsidRPr="008D3319">
        <w:rPr>
          <w:rFonts w:ascii="Calibri" w:eastAsia="Times New Roman" w:hAnsi="Calibri" w:cs="Calibri"/>
          <w:sz w:val="22"/>
          <w:szCs w:val="22"/>
          <w:lang w:eastAsia="en-US"/>
        </w:rPr>
        <w:t xml:space="preserve"> = A.ht</w:t>
      </w:r>
    </w:p>
    <w:p w14:paraId="02C236DD" w14:textId="300EA3F4"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0897F75C" wp14:editId="55231382">
            <wp:extent cx="4807110" cy="3155950"/>
            <wp:effectExtent l="0" t="0" r="0" b="6350"/>
            <wp:docPr id="21" name="Picture 21" descr="C:\Users\javie\AppData\Local\Packages\Microsoft.Office.OneNote_8wekyb3d8bbwe\TempState\msohtmlclip\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ie\AppData\Local\Packages\Microsoft.Office.OneNote_8wekyb3d8bbwe\TempState\msohtmlclip\clip_image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670" cy="3158287"/>
                    </a:xfrm>
                    <a:prstGeom prst="rect">
                      <a:avLst/>
                    </a:prstGeom>
                    <a:noFill/>
                    <a:ln>
                      <a:noFill/>
                    </a:ln>
                  </pic:spPr>
                </pic:pic>
              </a:graphicData>
            </a:graphic>
          </wp:inline>
        </w:drawing>
      </w:r>
    </w:p>
    <w:p w14:paraId="6FBF7F5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2085429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5000000 V(</w:t>
      </w:r>
      <w:proofErr w:type="spellStart"/>
      <w:proofErr w:type="gramStart"/>
      <w:r w:rsidRPr="008D3319">
        <w:rPr>
          <w:rFonts w:ascii="Calibri" w:eastAsia="Times New Roman" w:hAnsi="Calibri" w:cs="Calibri"/>
          <w:sz w:val="22"/>
          <w:szCs w:val="22"/>
          <w:lang w:eastAsia="en-US"/>
        </w:rPr>
        <w:t>B,ten</w:t>
      </w:r>
      <w:proofErr w:type="spellEnd"/>
      <w:proofErr w:type="gramEnd"/>
      <w:r w:rsidRPr="008D3319">
        <w:rPr>
          <w:rFonts w:ascii="Calibri" w:eastAsia="Times New Roman" w:hAnsi="Calibri" w:cs="Calibri"/>
          <w:sz w:val="22"/>
          <w:szCs w:val="22"/>
          <w:lang w:eastAsia="en-US"/>
        </w:rPr>
        <w:t>) = 10</w:t>
      </w:r>
    </w:p>
    <w:p w14:paraId="33596451"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076A44C1"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plan is hash join again. The optimizer chose to hash a, then join b regardless of the order that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xml:space="preserve"> appear in the JOIN statement</w:t>
      </w:r>
    </w:p>
    <w:p w14:paraId="12DC64FA"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2C1A7B86" w14:textId="77777777" w:rsidR="008D3319" w:rsidRPr="008D3319" w:rsidRDefault="008D3319" w:rsidP="008D3319">
      <w:pPr>
        <w:numPr>
          <w:ilvl w:val="0"/>
          <w:numId w:val="31"/>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A.ht = </w:t>
      </w:r>
      <w:proofErr w:type="spellStart"/>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'.ten</w:t>
      </w:r>
      <w:proofErr w:type="spellEnd"/>
      <w:proofErr w:type="gramEnd"/>
    </w:p>
    <w:p w14:paraId="0F01A012" w14:textId="63F41D0A"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48F931D4" wp14:editId="15C36638">
            <wp:extent cx="4235450" cy="2953050"/>
            <wp:effectExtent l="0" t="0" r="0" b="0"/>
            <wp:docPr id="20" name="Picture 20" descr="C:\Users\javie\AppData\Local\Packages\Microsoft.Office.OneNote_8wekyb3d8bbwe\TempState\msohtmlclip\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vie\AppData\Local\Packages\Microsoft.Office.OneNote_8wekyb3d8bbwe\TempState\msohtmlclip\clip_image0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9852" cy="2956119"/>
                    </a:xfrm>
                    <a:prstGeom prst="rect">
                      <a:avLst/>
                    </a:prstGeom>
                    <a:noFill/>
                    <a:ln>
                      <a:noFill/>
                    </a:ln>
                  </pic:spPr>
                </pic:pic>
              </a:graphicData>
            </a:graphic>
          </wp:inline>
        </w:drawing>
      </w:r>
    </w:p>
    <w:p w14:paraId="4C66849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T(A) </w:t>
      </w:r>
      <w:proofErr w:type="gramStart"/>
      <w:r w:rsidRPr="008D3319">
        <w:rPr>
          <w:rFonts w:ascii="Calibri" w:eastAsia="Times New Roman" w:hAnsi="Calibri" w:cs="Calibri"/>
          <w:sz w:val="22"/>
          <w:szCs w:val="22"/>
          <w:lang w:eastAsia="en-US"/>
        </w:rPr>
        <w:t>=  5000000</w:t>
      </w:r>
      <w:proofErr w:type="gramEnd"/>
      <w:r w:rsidRPr="008D3319">
        <w:rPr>
          <w:rFonts w:ascii="Calibri" w:eastAsia="Times New Roman" w:hAnsi="Calibri" w:cs="Calibri"/>
          <w:sz w:val="22"/>
          <w:szCs w:val="22"/>
          <w:lang w:eastAsia="en-US"/>
        </w:rPr>
        <w:t xml:space="preserve"> V(</w:t>
      </w:r>
      <w:proofErr w:type="spellStart"/>
      <w:r w:rsidRPr="008D3319">
        <w:rPr>
          <w:rFonts w:ascii="Calibri" w:eastAsia="Times New Roman" w:hAnsi="Calibri" w:cs="Calibri"/>
          <w:sz w:val="22"/>
          <w:szCs w:val="22"/>
          <w:lang w:eastAsia="en-US"/>
        </w:rPr>
        <w:t>A,ht</w:t>
      </w:r>
      <w:proofErr w:type="spellEnd"/>
      <w:r w:rsidRPr="008D3319">
        <w:rPr>
          <w:rFonts w:ascii="Calibri" w:eastAsia="Times New Roman" w:hAnsi="Calibri" w:cs="Calibri"/>
          <w:sz w:val="22"/>
          <w:szCs w:val="22"/>
          <w:lang w:eastAsia="en-US"/>
        </w:rPr>
        <w:t>)  =  100000</w:t>
      </w:r>
    </w:p>
    <w:p w14:paraId="13F97B9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10</w:t>
      </w:r>
    </w:p>
    <w:p w14:paraId="6506DE1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Selected plan is hash join</w:t>
      </w:r>
    </w:p>
    <w:p w14:paraId="538305D3" w14:textId="77777777" w:rsidR="008D3319" w:rsidRPr="008D3319" w:rsidRDefault="008D3319" w:rsidP="008D3319">
      <w:pPr>
        <w:numPr>
          <w:ilvl w:val="0"/>
          <w:numId w:val="32"/>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 A.ht</w:t>
      </w:r>
    </w:p>
    <w:p w14:paraId="648357F3" w14:textId="6CD2EDC2"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1AF96EB4" wp14:editId="18694A41">
            <wp:extent cx="4318000" cy="3046589"/>
            <wp:effectExtent l="0" t="0" r="6350" b="1905"/>
            <wp:docPr id="19" name="Picture 19" descr="C:\Users\javie\AppData\Local\Packages\Microsoft.Office.OneNote_8wekyb3d8bbwe\TempState\msohtmlclip\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e\AppData\Local\Packages\Microsoft.Office.OneNote_8wekyb3d8bbwe\TempState\msohtmlclip\clip_image00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460" cy="3058908"/>
                    </a:xfrm>
                    <a:prstGeom prst="rect">
                      <a:avLst/>
                    </a:prstGeom>
                    <a:noFill/>
                    <a:ln>
                      <a:noFill/>
                    </a:ln>
                  </pic:spPr>
                </pic:pic>
              </a:graphicData>
            </a:graphic>
          </wp:inline>
        </w:drawing>
      </w:r>
    </w:p>
    <w:p w14:paraId="1DD1FF7D"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T(A) </w:t>
      </w:r>
      <w:proofErr w:type="gramStart"/>
      <w:r w:rsidRPr="008D3319">
        <w:rPr>
          <w:rFonts w:ascii="Calibri" w:eastAsia="Times New Roman" w:hAnsi="Calibri" w:cs="Calibri"/>
          <w:sz w:val="22"/>
          <w:szCs w:val="22"/>
          <w:lang w:eastAsia="en-US"/>
        </w:rPr>
        <w:t>=  5000000</w:t>
      </w:r>
      <w:proofErr w:type="gramEnd"/>
      <w:r w:rsidRPr="008D3319">
        <w:rPr>
          <w:rFonts w:ascii="Calibri" w:eastAsia="Times New Roman" w:hAnsi="Calibri" w:cs="Calibri"/>
          <w:sz w:val="22"/>
          <w:szCs w:val="22"/>
          <w:lang w:eastAsia="en-US"/>
        </w:rPr>
        <w:t xml:space="preserve"> V(</w:t>
      </w:r>
      <w:proofErr w:type="spellStart"/>
      <w:r w:rsidRPr="008D3319">
        <w:rPr>
          <w:rFonts w:ascii="Calibri" w:eastAsia="Times New Roman" w:hAnsi="Calibri" w:cs="Calibri"/>
          <w:sz w:val="22"/>
          <w:szCs w:val="22"/>
          <w:lang w:eastAsia="en-US"/>
        </w:rPr>
        <w:t>A,ht</w:t>
      </w:r>
      <w:proofErr w:type="spellEnd"/>
      <w:r w:rsidRPr="008D3319">
        <w:rPr>
          <w:rFonts w:ascii="Calibri" w:eastAsia="Times New Roman" w:hAnsi="Calibri" w:cs="Calibri"/>
          <w:sz w:val="22"/>
          <w:szCs w:val="22"/>
          <w:lang w:eastAsia="en-US"/>
        </w:rPr>
        <w:t>)  =  100000</w:t>
      </w:r>
    </w:p>
    <w:p w14:paraId="1C431BB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10</w:t>
      </w:r>
    </w:p>
    <w:p w14:paraId="558A923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plan is hash join. The optimizer again chose its own order regardless of how </w:t>
      </w:r>
      <w:proofErr w:type="spellStart"/>
      <w:proofErr w:type="gramStart"/>
      <w:r w:rsidRPr="008D3319">
        <w:rPr>
          <w:rFonts w:ascii="Calibri" w:eastAsia="Times New Roman" w:hAnsi="Calibri" w:cs="Calibri"/>
          <w:sz w:val="22"/>
          <w:szCs w:val="22"/>
          <w:lang w:eastAsia="en-US"/>
        </w:rPr>
        <w:t>a,b</w:t>
      </w:r>
      <w:proofErr w:type="spellEnd"/>
      <w:proofErr w:type="gramEnd"/>
    </w:p>
    <w:p w14:paraId="40175EC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appear in the JOIN statement</w:t>
      </w:r>
    </w:p>
    <w:p w14:paraId="5B9BF79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0976735D" w14:textId="4978B879" w:rsidR="008D3319" w:rsidRPr="008D3319" w:rsidRDefault="008D3319" w:rsidP="008D3319">
      <w:pPr>
        <w:numPr>
          <w:ilvl w:val="0"/>
          <w:numId w:val="33"/>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B.ht = C.ht</w:t>
      </w:r>
    </w:p>
    <w:p w14:paraId="203474E7" w14:textId="3FCDD7DD"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802624" behindDoc="0" locked="0" layoutInCell="1" allowOverlap="1" wp14:anchorId="7AFF63D1" wp14:editId="2709E90B">
                <wp:simplePos x="0" y="0"/>
                <wp:positionH relativeFrom="column">
                  <wp:posOffset>5956300</wp:posOffset>
                </wp:positionH>
                <wp:positionV relativeFrom="paragraph">
                  <wp:posOffset>2171065</wp:posOffset>
                </wp:positionV>
                <wp:extent cx="306090" cy="291320"/>
                <wp:effectExtent l="57150" t="57150" r="55880" b="71120"/>
                <wp:wrapNone/>
                <wp:docPr id="164" name="Ink 164"/>
                <wp:cNvGraphicFramePr/>
                <a:graphic xmlns:a="http://schemas.openxmlformats.org/drawingml/2006/main">
                  <a:graphicData uri="http://schemas.microsoft.com/office/word/2010/wordprocessingInk">
                    <w14:contentPart bwMode="auto" r:id="rId24">
                      <w14:nvContentPartPr>
                        <w14:cNvContentPartPr/>
                      </w14:nvContentPartPr>
                      <w14:xfrm>
                        <a:off x="0" y="0"/>
                        <a:ext cx="306090" cy="291320"/>
                      </w14:xfrm>
                    </w14:contentPart>
                  </a:graphicData>
                </a:graphic>
              </wp:anchor>
            </w:drawing>
          </mc:Choice>
          <mc:Fallback>
            <w:pict>
              <v:shape w14:anchorId="5C4EB2FC" id="Ink 164" o:spid="_x0000_s1026" type="#_x0000_t75" style="position:absolute;margin-left:467.6pt;margin-top:169.55pt;width:26.9pt;height:25.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">
                <v:imagedata r:id="rId25"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03648" behindDoc="0" locked="0" layoutInCell="1" allowOverlap="1" wp14:anchorId="47DA6C3C" wp14:editId="423E1CAB">
                <wp:simplePos x="0" y="0"/>
                <wp:positionH relativeFrom="column">
                  <wp:posOffset>5041900</wp:posOffset>
                </wp:positionH>
                <wp:positionV relativeFrom="paragraph">
                  <wp:posOffset>2139315</wp:posOffset>
                </wp:positionV>
                <wp:extent cx="824170" cy="430530"/>
                <wp:effectExtent l="57150" t="57150" r="52705" b="64770"/>
                <wp:wrapNone/>
                <wp:docPr id="165" name="Ink 165"/>
                <wp:cNvGraphicFramePr/>
                <a:graphic xmlns:a="http://schemas.openxmlformats.org/drawingml/2006/main">
                  <a:graphicData uri="http://schemas.microsoft.com/office/word/2010/wordprocessingInk">
                    <w14:contentPart bwMode="auto" r:id="rId26">
                      <w14:nvContentPartPr>
                        <w14:cNvContentPartPr/>
                      </w14:nvContentPartPr>
                      <w14:xfrm>
                        <a:off x="0" y="0"/>
                        <a:ext cx="824170" cy="430530"/>
                      </w14:xfrm>
                    </w14:contentPart>
                  </a:graphicData>
                </a:graphic>
              </wp:anchor>
            </w:drawing>
          </mc:Choice>
          <mc:Fallback>
            <w:pict>
              <v:shape w14:anchorId="42070025" id="Ink 165" o:spid="_x0000_s1026" type="#_x0000_t75" style="position:absolute;margin-left:395.6pt;margin-top:167.05pt;width:67.75pt;height:36.7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">
                <v:imagedata r:id="rId27"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65760" behindDoc="0" locked="0" layoutInCell="1" allowOverlap="1" wp14:anchorId="51B59151" wp14:editId="408ACD45">
                <wp:simplePos x="0" y="0"/>
                <wp:positionH relativeFrom="column">
                  <wp:posOffset>4603750</wp:posOffset>
                </wp:positionH>
                <wp:positionV relativeFrom="paragraph">
                  <wp:posOffset>2221865</wp:posOffset>
                </wp:positionV>
                <wp:extent cx="120015" cy="372110"/>
                <wp:effectExtent l="57150" t="57150" r="70485" b="66040"/>
                <wp:wrapNone/>
                <wp:docPr id="128" name="Ink 128"/>
                <wp:cNvGraphicFramePr/>
                <a:graphic xmlns:a="http://schemas.openxmlformats.org/drawingml/2006/main">
                  <a:graphicData uri="http://schemas.microsoft.com/office/word/2010/wordprocessingInk">
                    <w14:contentPart bwMode="auto" r:id="rId28">
                      <w14:nvContentPartPr>
                        <w14:cNvContentPartPr/>
                      </w14:nvContentPartPr>
                      <w14:xfrm>
                        <a:off x="0" y="0"/>
                        <a:ext cx="120015" cy="372110"/>
                      </w14:xfrm>
                    </w14:contentPart>
                  </a:graphicData>
                </a:graphic>
              </wp:anchor>
            </w:drawing>
          </mc:Choice>
          <mc:Fallback>
            <w:pict>
              <v:shape w14:anchorId="6B9079A7" id="Ink 128" o:spid="_x0000_s1026" type="#_x0000_t75" style="position:absolute;margin-left:361.1pt;margin-top:173.55pt;width:12.25pt;height:3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">
                <v:imagedata r:id="rId29"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68832" behindDoc="0" locked="0" layoutInCell="1" allowOverlap="1" wp14:anchorId="6B07E2A6" wp14:editId="2215C67D">
                <wp:simplePos x="0" y="0"/>
                <wp:positionH relativeFrom="column">
                  <wp:posOffset>5397500</wp:posOffset>
                </wp:positionH>
                <wp:positionV relativeFrom="paragraph">
                  <wp:posOffset>1580515</wp:posOffset>
                </wp:positionV>
                <wp:extent cx="1189720" cy="454970"/>
                <wp:effectExtent l="57150" t="57150" r="67945" b="59690"/>
                <wp:wrapNone/>
                <wp:docPr id="131" name="Ink 131"/>
                <wp:cNvGraphicFramePr/>
                <a:graphic xmlns:a="http://schemas.openxmlformats.org/drawingml/2006/main">
                  <a:graphicData uri="http://schemas.microsoft.com/office/word/2010/wordprocessingInk">
                    <w14:contentPart bwMode="auto" r:id="rId30">
                      <w14:nvContentPartPr>
                        <w14:cNvContentPartPr/>
                      </w14:nvContentPartPr>
                      <w14:xfrm>
                        <a:off x="0" y="0"/>
                        <a:ext cx="1189720" cy="454970"/>
                      </w14:xfrm>
                    </w14:contentPart>
                  </a:graphicData>
                </a:graphic>
              </wp:anchor>
            </w:drawing>
          </mc:Choice>
          <mc:Fallback>
            <w:pict>
              <v:shape w14:anchorId="2E1591C0" id="Ink 131" o:spid="_x0000_s1026" type="#_x0000_t75" style="position:absolute;margin-left:423.6pt;margin-top:123.05pt;width:96.55pt;height:38.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">
                <v:imagedata r:id="rId31"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60640" behindDoc="0" locked="0" layoutInCell="1" allowOverlap="1" wp14:anchorId="15548D4C" wp14:editId="214740EB">
                <wp:simplePos x="0" y="0"/>
                <wp:positionH relativeFrom="column">
                  <wp:posOffset>4814980</wp:posOffset>
                </wp:positionH>
                <wp:positionV relativeFrom="paragraph">
                  <wp:posOffset>2388965</wp:posOffset>
                </wp:positionV>
                <wp:extent cx="115560" cy="164160"/>
                <wp:effectExtent l="57150" t="57150" r="56515" b="64770"/>
                <wp:wrapNone/>
                <wp:docPr id="123" name="Ink 123"/>
                <wp:cNvGraphicFramePr/>
                <a:graphic xmlns:a="http://schemas.openxmlformats.org/drawingml/2006/main">
                  <a:graphicData uri="http://schemas.microsoft.com/office/word/2010/wordprocessingInk">
                    <w14:contentPart bwMode="auto" r:id="rId32">
                      <w14:nvContentPartPr>
                        <w14:cNvContentPartPr/>
                      </w14:nvContentPartPr>
                      <w14:xfrm>
                        <a:off x="0" y="0"/>
                        <a:ext cx="115560" cy="164160"/>
                      </w14:xfrm>
                    </w14:contentPart>
                  </a:graphicData>
                </a:graphic>
              </wp:anchor>
            </w:drawing>
          </mc:Choice>
          <mc:Fallback>
            <w:pict>
              <v:shape w14:anchorId="5F6CE5FD" id="Ink 123" o:spid="_x0000_s1026" type="#_x0000_t75" style="position:absolute;margin-left:377.75pt;margin-top:186.7pt;width:11.95pt;height:15.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">
                <v:imagedata r:id="rId33"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40160" behindDoc="0" locked="0" layoutInCell="1" allowOverlap="1" wp14:anchorId="1F35B402" wp14:editId="30BCA3A6">
                <wp:simplePos x="0" y="0"/>
                <wp:positionH relativeFrom="column">
                  <wp:posOffset>4692650</wp:posOffset>
                </wp:positionH>
                <wp:positionV relativeFrom="paragraph">
                  <wp:posOffset>1802765</wp:posOffset>
                </wp:positionV>
                <wp:extent cx="446280" cy="210600"/>
                <wp:effectExtent l="57150" t="38100" r="30480" b="75565"/>
                <wp:wrapNone/>
                <wp:docPr id="103" name="Ink 103"/>
                <wp:cNvGraphicFramePr/>
                <a:graphic xmlns:a="http://schemas.openxmlformats.org/drawingml/2006/main">
                  <a:graphicData uri="http://schemas.microsoft.com/office/word/2010/wordprocessingInk">
                    <w14:contentPart bwMode="auto" r:id="rId34">
                      <w14:nvContentPartPr>
                        <w14:cNvContentPartPr/>
                      </w14:nvContentPartPr>
                      <w14:xfrm>
                        <a:off x="0" y="0"/>
                        <a:ext cx="446280" cy="210600"/>
                      </w14:xfrm>
                    </w14:contentPart>
                  </a:graphicData>
                </a:graphic>
              </wp:anchor>
            </w:drawing>
          </mc:Choice>
          <mc:Fallback>
            <w:pict>
              <v:shape w14:anchorId="789821B4" id="Ink 103" o:spid="_x0000_s1026" type="#_x0000_t75" style="position:absolute;margin-left:368.1pt;margin-top:140.55pt;width:38pt;height:19.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">
                <v:imagedata r:id="rId35"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41184" behindDoc="0" locked="0" layoutInCell="1" allowOverlap="1" wp14:anchorId="11634658" wp14:editId="4FDEE0CF">
                <wp:simplePos x="0" y="0"/>
                <wp:positionH relativeFrom="column">
                  <wp:posOffset>4152900</wp:posOffset>
                </wp:positionH>
                <wp:positionV relativeFrom="paragraph">
                  <wp:posOffset>1726565</wp:posOffset>
                </wp:positionV>
                <wp:extent cx="302330" cy="389255"/>
                <wp:effectExtent l="57150" t="57150" r="59690" b="67945"/>
                <wp:wrapNone/>
                <wp:docPr id="104" name="Ink 104"/>
                <wp:cNvGraphicFramePr/>
                <a:graphic xmlns:a="http://schemas.openxmlformats.org/drawingml/2006/main">
                  <a:graphicData uri="http://schemas.microsoft.com/office/word/2010/wordprocessingInk">
                    <w14:contentPart bwMode="auto" r:id="rId36">
                      <w14:nvContentPartPr>
                        <w14:cNvContentPartPr/>
                      </w14:nvContentPartPr>
                      <w14:xfrm>
                        <a:off x="0" y="0"/>
                        <a:ext cx="302330" cy="389255"/>
                      </w14:xfrm>
                    </w14:contentPart>
                  </a:graphicData>
                </a:graphic>
              </wp:anchor>
            </w:drawing>
          </mc:Choice>
          <mc:Fallback>
            <w:pict>
              <v:shape w14:anchorId="2D876D8E" id="Ink 104" o:spid="_x0000_s1026" type="#_x0000_t75" style="position:absolute;margin-left:325.6pt;margin-top:134.55pt;width:26.6pt;height:33.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">
                <v:imagedata r:id="rId37"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42208" behindDoc="0" locked="0" layoutInCell="1" allowOverlap="1" wp14:anchorId="32A6AA21" wp14:editId="3463464F">
                <wp:simplePos x="0" y="0"/>
                <wp:positionH relativeFrom="column">
                  <wp:posOffset>3860800</wp:posOffset>
                </wp:positionH>
                <wp:positionV relativeFrom="paragraph">
                  <wp:posOffset>-121285</wp:posOffset>
                </wp:positionV>
                <wp:extent cx="2275680" cy="1591110"/>
                <wp:effectExtent l="57150" t="57150" r="67945" b="66675"/>
                <wp:wrapNone/>
                <wp:docPr id="105" name="Ink 105"/>
                <wp:cNvGraphicFramePr/>
                <a:graphic xmlns:a="http://schemas.openxmlformats.org/drawingml/2006/main">
                  <a:graphicData uri="http://schemas.microsoft.com/office/word/2010/wordprocessingInk">
                    <w14:contentPart bwMode="auto" r:id="rId38">
                      <w14:nvContentPartPr>
                        <w14:cNvContentPartPr/>
                      </w14:nvContentPartPr>
                      <w14:xfrm>
                        <a:off x="0" y="0"/>
                        <a:ext cx="2275680" cy="1591110"/>
                      </w14:xfrm>
                    </w14:contentPart>
                  </a:graphicData>
                </a:graphic>
              </wp:anchor>
            </w:drawing>
          </mc:Choice>
          <mc:Fallback>
            <w:pict>
              <v:shape w14:anchorId="49CC81EC" id="Ink 105" o:spid="_x0000_s1026" type="#_x0000_t75" style="position:absolute;margin-left:302.6pt;margin-top:-10.95pt;width:182.05pt;height:128.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">
                <v:imagedata r:id="rId39"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19680" behindDoc="0" locked="0" layoutInCell="1" allowOverlap="1" wp14:anchorId="1389975B" wp14:editId="55DC49FC">
                <wp:simplePos x="0" y="0"/>
                <wp:positionH relativeFrom="column">
                  <wp:posOffset>6225460</wp:posOffset>
                </wp:positionH>
                <wp:positionV relativeFrom="paragraph">
                  <wp:posOffset>277925</wp:posOffset>
                </wp:positionV>
                <wp:extent cx="139320" cy="434880"/>
                <wp:effectExtent l="76200" t="57150" r="70485" b="60960"/>
                <wp:wrapNone/>
                <wp:docPr id="83" name="Ink 83"/>
                <wp:cNvGraphicFramePr/>
                <a:graphic xmlns:a="http://schemas.openxmlformats.org/drawingml/2006/main">
                  <a:graphicData uri="http://schemas.microsoft.com/office/word/2010/wordprocessingInk">
                    <w14:contentPart bwMode="auto" r:id="rId40">
                      <w14:nvContentPartPr>
                        <w14:cNvContentPartPr/>
                      </w14:nvContentPartPr>
                      <w14:xfrm>
                        <a:off x="0" y="0"/>
                        <a:ext cx="139320" cy="434880"/>
                      </w14:xfrm>
                    </w14:contentPart>
                  </a:graphicData>
                </a:graphic>
              </wp:anchor>
            </w:drawing>
          </mc:Choice>
          <mc:Fallback>
            <w:pict>
              <v:shape w14:anchorId="0BBAA643" id="Ink 83" o:spid="_x0000_s1026" type="#_x0000_t75" style="position:absolute;margin-left:488.8pt;margin-top:20.5pt;width:13.8pt;height:37.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">
                <v:imagedata r:id="rId41" o:title=""/>
              </v:shape>
            </w:pict>
          </mc:Fallback>
        </mc:AlternateContent>
      </w:r>
      <w:r w:rsidR="008D3319" w:rsidRPr="008D3319">
        <w:rPr>
          <w:rFonts w:ascii="Calibri" w:eastAsia="Times New Roman" w:hAnsi="Calibri" w:cs="Calibri"/>
          <w:noProof/>
          <w:sz w:val="22"/>
          <w:szCs w:val="22"/>
          <w:lang w:eastAsia="en-US"/>
        </w:rPr>
        <w:drawing>
          <wp:inline distT="0" distB="0" distL="0" distR="0" wp14:anchorId="6E18BD50" wp14:editId="76E38390">
            <wp:extent cx="4305300" cy="2523384"/>
            <wp:effectExtent l="0" t="0" r="0" b="0"/>
            <wp:docPr id="18" name="Picture 18" descr="C:\Users\javie\AppData\Local\Packages\Microsoft.Office.OneNote_8wekyb3d8bbwe\TempState\msohtmlclip\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vie\AppData\Local\Packages\Microsoft.Office.OneNote_8wekyb3d8bbwe\TempState\msohtmlclip\clip_image0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0315" cy="2526324"/>
                    </a:xfrm>
                    <a:prstGeom prst="rect">
                      <a:avLst/>
                    </a:prstGeom>
                    <a:noFill/>
                    <a:ln>
                      <a:noFill/>
                    </a:ln>
                  </pic:spPr>
                </pic:pic>
              </a:graphicData>
            </a:graphic>
          </wp:inline>
        </w:drawing>
      </w:r>
    </w:p>
    <w:p w14:paraId="17758BA6" w14:textId="090CDCD8"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766784" behindDoc="0" locked="0" layoutInCell="1" allowOverlap="1" wp14:anchorId="457FA616" wp14:editId="27F1AF14">
                <wp:simplePos x="0" y="0"/>
                <wp:positionH relativeFrom="column">
                  <wp:posOffset>4165600</wp:posOffset>
                </wp:positionH>
                <wp:positionV relativeFrom="paragraph">
                  <wp:posOffset>-53340</wp:posOffset>
                </wp:positionV>
                <wp:extent cx="340390" cy="182880"/>
                <wp:effectExtent l="57150" t="57150" r="21590" b="64770"/>
                <wp:wrapNone/>
                <wp:docPr id="129" name="Ink 129"/>
                <wp:cNvGraphicFramePr/>
                <a:graphic xmlns:a="http://schemas.openxmlformats.org/drawingml/2006/main">
                  <a:graphicData uri="http://schemas.microsoft.com/office/word/2010/wordprocessingInk">
                    <w14:contentPart bwMode="auto" r:id="rId43">
                      <w14:nvContentPartPr>
                        <w14:cNvContentPartPr/>
                      </w14:nvContentPartPr>
                      <w14:xfrm>
                        <a:off x="0" y="0"/>
                        <a:ext cx="340390" cy="182880"/>
                      </w14:xfrm>
                    </w14:contentPart>
                  </a:graphicData>
                </a:graphic>
              </wp:anchor>
            </w:drawing>
          </mc:Choice>
          <mc:Fallback>
            <w:pict>
              <v:shape w14:anchorId="173F6154" id="Ink 129" o:spid="_x0000_s1026" type="#_x0000_t75" style="position:absolute;margin-left:326.6pt;margin-top:-5.6pt;width:29.6pt;height:17.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">
                <v:imagedata r:id="rId44"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67808" behindDoc="0" locked="0" layoutInCell="1" allowOverlap="1" wp14:anchorId="7DB82CE3" wp14:editId="7DD65207">
                <wp:simplePos x="0" y="0"/>
                <wp:positionH relativeFrom="column">
                  <wp:posOffset>3663950</wp:posOffset>
                </wp:positionH>
                <wp:positionV relativeFrom="paragraph">
                  <wp:posOffset>-91440</wp:posOffset>
                </wp:positionV>
                <wp:extent cx="411120" cy="307340"/>
                <wp:effectExtent l="57150" t="57150" r="8255" b="73660"/>
                <wp:wrapNone/>
                <wp:docPr id="130" name="Ink 130"/>
                <wp:cNvGraphicFramePr/>
                <a:graphic xmlns:a="http://schemas.openxmlformats.org/drawingml/2006/main">
                  <a:graphicData uri="http://schemas.microsoft.com/office/word/2010/wordprocessingInk">
                    <w14:contentPart bwMode="auto" r:id="rId45">
                      <w14:nvContentPartPr>
                        <w14:cNvContentPartPr/>
                      </w14:nvContentPartPr>
                      <w14:xfrm>
                        <a:off x="0" y="0"/>
                        <a:ext cx="411120" cy="307340"/>
                      </w14:xfrm>
                    </w14:contentPart>
                  </a:graphicData>
                </a:graphic>
              </wp:anchor>
            </w:drawing>
          </mc:Choice>
          <mc:Fallback>
            <w:pict>
              <v:shape w14:anchorId="5C275FA3" id="Ink 130" o:spid="_x0000_s1026" type="#_x0000_t75" style="position:absolute;margin-left:287.1pt;margin-top:-8.6pt;width:35.2pt;height: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">
                <v:imagedata r:id="rId46" o:title=""/>
              </v:shape>
            </w:pict>
          </mc:Fallback>
        </mc:AlternateContent>
      </w:r>
      <w:r w:rsidR="008D3319" w:rsidRPr="008D3319">
        <w:rPr>
          <w:rFonts w:ascii="Calibri" w:eastAsia="Times New Roman" w:hAnsi="Calibri" w:cs="Calibri"/>
          <w:sz w:val="22"/>
          <w:szCs w:val="22"/>
          <w:lang w:eastAsia="en-US"/>
        </w:rPr>
        <w:t>T(A) = 5000000 V(</w:t>
      </w:r>
      <w:proofErr w:type="spellStart"/>
      <w:proofErr w:type="gramStart"/>
      <w:r w:rsidR="008D3319" w:rsidRPr="008D3319">
        <w:rPr>
          <w:rFonts w:ascii="Calibri" w:eastAsia="Times New Roman" w:hAnsi="Calibri" w:cs="Calibri"/>
          <w:sz w:val="22"/>
          <w:szCs w:val="22"/>
          <w:lang w:eastAsia="en-US"/>
        </w:rPr>
        <w:t>A,ht</w:t>
      </w:r>
      <w:proofErr w:type="spellEnd"/>
      <w:proofErr w:type="gramEnd"/>
      <w:r w:rsidR="008D3319" w:rsidRPr="008D3319">
        <w:rPr>
          <w:rFonts w:ascii="Calibri" w:eastAsia="Times New Roman" w:hAnsi="Calibri" w:cs="Calibri"/>
          <w:sz w:val="22"/>
          <w:szCs w:val="22"/>
          <w:lang w:eastAsia="en-US"/>
        </w:rPr>
        <w:t>) = 100000</w:t>
      </w:r>
    </w:p>
    <w:p w14:paraId="137B2EF5" w14:textId="7A76CFF3"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794432" behindDoc="0" locked="0" layoutInCell="1" allowOverlap="1" wp14:anchorId="3B14A5F2" wp14:editId="09646DD1">
                <wp:simplePos x="0" y="0"/>
                <wp:positionH relativeFrom="column">
                  <wp:posOffset>5951860</wp:posOffset>
                </wp:positionH>
                <wp:positionV relativeFrom="paragraph">
                  <wp:posOffset>72215</wp:posOffset>
                </wp:positionV>
                <wp:extent cx="142560" cy="193320"/>
                <wp:effectExtent l="76200" t="57150" r="67310" b="73660"/>
                <wp:wrapNone/>
                <wp:docPr id="156" name="Ink 156"/>
                <wp:cNvGraphicFramePr/>
                <a:graphic xmlns:a="http://schemas.openxmlformats.org/drawingml/2006/main">
                  <a:graphicData uri="http://schemas.microsoft.com/office/word/2010/wordprocessingInk">
                    <w14:contentPart bwMode="auto" r:id="rId47">
                      <w14:nvContentPartPr>
                        <w14:cNvContentPartPr/>
                      </w14:nvContentPartPr>
                      <w14:xfrm>
                        <a:off x="0" y="0"/>
                        <a:ext cx="142560" cy="193320"/>
                      </w14:xfrm>
                    </w14:contentPart>
                  </a:graphicData>
                </a:graphic>
              </wp:anchor>
            </w:drawing>
          </mc:Choice>
          <mc:Fallback>
            <w:pict>
              <v:shape w14:anchorId="0DF25034" id="Ink 156" o:spid="_x0000_s1026" type="#_x0000_t75" style="position:absolute;margin-left:467.25pt;margin-top:4.3pt;width:14.1pt;height:18.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">
                <v:imagedata r:id="rId48"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93408" behindDoc="0" locked="0" layoutInCell="1" allowOverlap="1" wp14:anchorId="47A865CC" wp14:editId="001E238F">
                <wp:simplePos x="0" y="0"/>
                <wp:positionH relativeFrom="column">
                  <wp:posOffset>5851060</wp:posOffset>
                </wp:positionH>
                <wp:positionV relativeFrom="paragraph">
                  <wp:posOffset>54575</wp:posOffset>
                </wp:positionV>
                <wp:extent cx="21600" cy="27720"/>
                <wp:effectExtent l="38100" t="57150" r="73660" b="67945"/>
                <wp:wrapNone/>
                <wp:docPr id="155" name="Ink 155"/>
                <wp:cNvGraphicFramePr/>
                <a:graphic xmlns:a="http://schemas.openxmlformats.org/drawingml/2006/main">
                  <a:graphicData uri="http://schemas.microsoft.com/office/word/2010/wordprocessingInk">
                    <w14:contentPart bwMode="auto" r:id="rId49">
                      <w14:nvContentPartPr>
                        <w14:cNvContentPartPr/>
                      </w14:nvContentPartPr>
                      <w14:xfrm>
                        <a:off x="0" y="0"/>
                        <a:ext cx="21600" cy="27720"/>
                      </w14:xfrm>
                    </w14:contentPart>
                  </a:graphicData>
                </a:graphic>
              </wp:anchor>
            </w:drawing>
          </mc:Choice>
          <mc:Fallback>
            <w:pict>
              <v:shape w14:anchorId="72192A10" id="Ink 155" o:spid="_x0000_s1026" type="#_x0000_t75" style="position:absolute;margin-left:459.3pt;margin-top:2.9pt;width:4.5pt;height:5.0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">
                <v:imagedata r:id="rId50" o:title=""/>
              </v:shape>
            </w:pict>
          </mc:Fallback>
        </mc:AlternateContent>
      </w:r>
      <w:r w:rsidR="008D3319" w:rsidRPr="008D3319">
        <w:rPr>
          <w:rFonts w:ascii="Calibri" w:eastAsia="Times New Roman" w:hAnsi="Calibri" w:cs="Calibri"/>
          <w:sz w:val="22"/>
          <w:szCs w:val="22"/>
          <w:lang w:eastAsia="en-US"/>
        </w:rPr>
        <w:t>T(B) = 5000000 V(</w:t>
      </w:r>
      <w:proofErr w:type="spellStart"/>
      <w:proofErr w:type="gramStart"/>
      <w:r w:rsidR="008D3319" w:rsidRPr="008D3319">
        <w:rPr>
          <w:rFonts w:ascii="Calibri" w:eastAsia="Times New Roman" w:hAnsi="Calibri" w:cs="Calibri"/>
          <w:sz w:val="22"/>
          <w:szCs w:val="22"/>
          <w:lang w:eastAsia="en-US"/>
        </w:rPr>
        <w:t>B,ht</w:t>
      </w:r>
      <w:proofErr w:type="spellEnd"/>
      <w:proofErr w:type="gramEnd"/>
      <w:r w:rsidR="008D3319" w:rsidRPr="008D3319">
        <w:rPr>
          <w:rFonts w:ascii="Calibri" w:eastAsia="Times New Roman" w:hAnsi="Calibri" w:cs="Calibri"/>
          <w:sz w:val="22"/>
          <w:szCs w:val="22"/>
          <w:lang w:eastAsia="en-US"/>
        </w:rPr>
        <w:t>) = 100000</w:t>
      </w:r>
    </w:p>
    <w:p w14:paraId="77C523B3" w14:textId="0E5B6ED0"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800576" behindDoc="0" locked="0" layoutInCell="1" allowOverlap="1" wp14:anchorId="48FB89F8" wp14:editId="781DBDB3">
                <wp:simplePos x="0" y="0"/>
                <wp:positionH relativeFrom="column">
                  <wp:posOffset>5289550</wp:posOffset>
                </wp:positionH>
                <wp:positionV relativeFrom="paragraph">
                  <wp:posOffset>-83185</wp:posOffset>
                </wp:positionV>
                <wp:extent cx="405440" cy="286385"/>
                <wp:effectExtent l="76200" t="38100" r="71120" b="75565"/>
                <wp:wrapNone/>
                <wp:docPr id="162" name="Ink 162"/>
                <wp:cNvGraphicFramePr/>
                <a:graphic xmlns:a="http://schemas.openxmlformats.org/drawingml/2006/main">
                  <a:graphicData uri="http://schemas.microsoft.com/office/word/2010/wordprocessingInk">
                    <w14:contentPart bwMode="auto" r:id="rId51">
                      <w14:nvContentPartPr>
                        <w14:cNvContentPartPr/>
                      </w14:nvContentPartPr>
                      <w14:xfrm>
                        <a:off x="0" y="0"/>
                        <a:ext cx="405440" cy="286385"/>
                      </w14:xfrm>
                    </w14:contentPart>
                  </a:graphicData>
                </a:graphic>
              </wp:anchor>
            </w:drawing>
          </mc:Choice>
          <mc:Fallback>
            <w:pict>
              <v:shape w14:anchorId="69C29D47" id="Ink 162" o:spid="_x0000_s1026" type="#_x0000_t75" style="position:absolute;margin-left:415.1pt;margin-top:-7.95pt;width:34.75pt;height:25.3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">
                <v:imagedata r:id="rId52"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01600" behindDoc="0" locked="0" layoutInCell="1" allowOverlap="1" wp14:anchorId="26DA6304" wp14:editId="280370C4">
                <wp:simplePos x="0" y="0"/>
                <wp:positionH relativeFrom="column">
                  <wp:posOffset>4889500</wp:posOffset>
                </wp:positionH>
                <wp:positionV relativeFrom="paragraph">
                  <wp:posOffset>50165</wp:posOffset>
                </wp:positionV>
                <wp:extent cx="307730" cy="201295"/>
                <wp:effectExtent l="57150" t="38100" r="54610" b="65405"/>
                <wp:wrapNone/>
                <wp:docPr id="163" name="Ink 163"/>
                <wp:cNvGraphicFramePr/>
                <a:graphic xmlns:a="http://schemas.openxmlformats.org/drawingml/2006/main">
                  <a:graphicData uri="http://schemas.microsoft.com/office/word/2010/wordprocessingInk">
                    <w14:contentPart bwMode="auto" r:id="rId53">
                      <w14:nvContentPartPr>
                        <w14:cNvContentPartPr/>
                      </w14:nvContentPartPr>
                      <w14:xfrm>
                        <a:off x="0" y="0"/>
                        <a:ext cx="307730" cy="201295"/>
                      </w14:xfrm>
                    </w14:contentPart>
                  </a:graphicData>
                </a:graphic>
              </wp:anchor>
            </w:drawing>
          </mc:Choice>
          <mc:Fallback>
            <w:pict>
              <v:shape w14:anchorId="79FB19CA" id="Ink 163" o:spid="_x0000_s1026" type="#_x0000_t75" style="position:absolute;margin-left:383.6pt;margin-top:2.55pt;width:27.1pt;height:18.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">
                <v:imagedata r:id="rId54"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792384" behindDoc="0" locked="0" layoutInCell="1" allowOverlap="1" wp14:anchorId="5C48FAC3" wp14:editId="3A44DAA1">
                <wp:simplePos x="0" y="0"/>
                <wp:positionH relativeFrom="column">
                  <wp:posOffset>5849980</wp:posOffset>
                </wp:positionH>
                <wp:positionV relativeFrom="paragraph">
                  <wp:posOffset>22995</wp:posOffset>
                </wp:positionV>
                <wp:extent cx="25920" cy="127440"/>
                <wp:effectExtent l="57150" t="57150" r="69850" b="63500"/>
                <wp:wrapNone/>
                <wp:docPr id="154" name="Ink 154"/>
                <wp:cNvGraphicFramePr/>
                <a:graphic xmlns:a="http://schemas.openxmlformats.org/drawingml/2006/main">
                  <a:graphicData uri="http://schemas.microsoft.com/office/word/2010/wordprocessingInk">
                    <w14:contentPart bwMode="auto" r:id="rId55">
                      <w14:nvContentPartPr>
                        <w14:cNvContentPartPr/>
                      </w14:nvContentPartPr>
                      <w14:xfrm>
                        <a:off x="0" y="0"/>
                        <a:ext cx="25920" cy="127440"/>
                      </w14:xfrm>
                    </w14:contentPart>
                  </a:graphicData>
                </a:graphic>
              </wp:anchor>
            </w:drawing>
          </mc:Choice>
          <mc:Fallback>
            <w:pict>
              <v:shape w14:anchorId="550B12E0" id="Ink 154" o:spid="_x0000_s1026" type="#_x0000_t75" style="position:absolute;margin-left:459.25pt;margin-top:.4pt;width:4.9pt;height:12.9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">
                <v:imagedata r:id="rId56" o:title=""/>
              </v:shape>
            </w:pict>
          </mc:Fallback>
        </mc:AlternateContent>
      </w:r>
      <w:proofErr w:type="gramStart"/>
      <w:r w:rsidR="008D3319" w:rsidRPr="008D3319">
        <w:rPr>
          <w:rFonts w:ascii="Calibri" w:eastAsia="Times New Roman" w:hAnsi="Calibri" w:cs="Calibri"/>
          <w:sz w:val="22"/>
          <w:szCs w:val="22"/>
          <w:lang w:eastAsia="en-US"/>
        </w:rPr>
        <w:t>T(</w:t>
      </w:r>
      <w:proofErr w:type="gramEnd"/>
      <w:r w:rsidR="008D3319" w:rsidRPr="008D3319">
        <w:rPr>
          <w:rFonts w:ascii="Calibri" w:eastAsia="Times New Roman" w:hAnsi="Calibri" w:cs="Calibri"/>
          <w:sz w:val="22"/>
          <w:szCs w:val="22"/>
          <w:lang w:eastAsia="en-US"/>
        </w:rPr>
        <w:t>c )= 5000000 V(</w:t>
      </w:r>
      <w:proofErr w:type="spellStart"/>
      <w:r w:rsidR="008D3319" w:rsidRPr="008D3319">
        <w:rPr>
          <w:rFonts w:ascii="Calibri" w:eastAsia="Times New Roman" w:hAnsi="Calibri" w:cs="Calibri"/>
          <w:sz w:val="22"/>
          <w:szCs w:val="22"/>
          <w:lang w:eastAsia="en-US"/>
        </w:rPr>
        <w:t>C,ht</w:t>
      </w:r>
      <w:proofErr w:type="spellEnd"/>
      <w:r w:rsidR="008D3319" w:rsidRPr="008D3319">
        <w:rPr>
          <w:rFonts w:ascii="Calibri" w:eastAsia="Times New Roman" w:hAnsi="Calibri" w:cs="Calibri"/>
          <w:sz w:val="22"/>
          <w:szCs w:val="22"/>
          <w:lang w:eastAsia="en-US"/>
        </w:rPr>
        <w:t>) = 100000</w:t>
      </w:r>
    </w:p>
    <w:p w14:paraId="60F77ACB" w14:textId="4D7822D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plan: hash join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hash join c</w:t>
      </w:r>
    </w:p>
    <w:p w14:paraId="112EA5D3" w14:textId="6136C543" w:rsidR="008D3319" w:rsidRPr="008D3319" w:rsidRDefault="00891A5A" w:rsidP="008D3319">
      <w:pPr>
        <w:numPr>
          <w:ilvl w:val="0"/>
          <w:numId w:val="34"/>
        </w:numPr>
        <w:suppressAutoHyphens w:val="0"/>
        <w:spacing w:line="240" w:lineRule="auto"/>
        <w:ind w:left="540"/>
        <w:textAlignment w:val="center"/>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799552" behindDoc="0" locked="0" layoutInCell="1" allowOverlap="1" wp14:anchorId="06F3C093" wp14:editId="06E7726F">
                <wp:simplePos x="0" y="0"/>
                <wp:positionH relativeFrom="column">
                  <wp:posOffset>3530600</wp:posOffset>
                </wp:positionH>
                <wp:positionV relativeFrom="paragraph">
                  <wp:posOffset>-272415</wp:posOffset>
                </wp:positionV>
                <wp:extent cx="1153390" cy="920220"/>
                <wp:effectExtent l="57150" t="57150" r="46990" b="70485"/>
                <wp:wrapNone/>
                <wp:docPr id="161" name="Ink 161"/>
                <wp:cNvGraphicFramePr/>
                <a:graphic xmlns:a="http://schemas.openxmlformats.org/drawingml/2006/main">
                  <a:graphicData uri="http://schemas.microsoft.com/office/word/2010/wordprocessingInk">
                    <w14:contentPart bwMode="auto" r:id="rId57">
                      <w14:nvContentPartPr>
                        <w14:cNvContentPartPr/>
                      </w14:nvContentPartPr>
                      <w14:xfrm>
                        <a:off x="0" y="0"/>
                        <a:ext cx="1153390" cy="920220"/>
                      </w14:xfrm>
                    </w14:contentPart>
                  </a:graphicData>
                </a:graphic>
              </wp:anchor>
            </w:drawing>
          </mc:Choice>
          <mc:Fallback>
            <w:pict>
              <v:shape w14:anchorId="04C920CB" id="Ink 161" o:spid="_x0000_s1026" type="#_x0000_t75" style="position:absolute;margin-left:276.6pt;margin-top:-22.85pt;width:93.6pt;height:75.2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">
                <v:imagedata r:id="rId58" o:title=""/>
              </v:shape>
            </w:pict>
          </mc:Fallback>
        </mc:AlternateContent>
      </w:r>
      <w:proofErr w:type="spellStart"/>
      <w:r w:rsidR="008D3319" w:rsidRPr="008D3319">
        <w:rPr>
          <w:rFonts w:ascii="Calibri" w:eastAsia="Times New Roman" w:hAnsi="Calibri" w:cs="Calibri"/>
          <w:sz w:val="22"/>
          <w:szCs w:val="22"/>
          <w:lang w:eastAsia="en-US"/>
        </w:rPr>
        <w:t>A.ten</w:t>
      </w:r>
      <w:proofErr w:type="spellEnd"/>
      <w:r w:rsidR="008D3319" w:rsidRPr="008D3319">
        <w:rPr>
          <w:rFonts w:ascii="Calibri" w:eastAsia="Times New Roman" w:hAnsi="Calibri" w:cs="Calibri"/>
          <w:sz w:val="22"/>
          <w:szCs w:val="22"/>
          <w:lang w:eastAsia="en-US"/>
        </w:rPr>
        <w:t xml:space="preserve"> = </w:t>
      </w:r>
      <w:proofErr w:type="spellStart"/>
      <w:r w:rsidR="008D3319" w:rsidRPr="008D3319">
        <w:rPr>
          <w:rFonts w:ascii="Calibri" w:eastAsia="Times New Roman" w:hAnsi="Calibri" w:cs="Calibri"/>
          <w:sz w:val="22"/>
          <w:szCs w:val="22"/>
          <w:lang w:eastAsia="en-US"/>
        </w:rPr>
        <w:t>B.ten</w:t>
      </w:r>
      <w:proofErr w:type="spellEnd"/>
      <w:r w:rsidR="008D3319" w:rsidRPr="008D3319">
        <w:rPr>
          <w:rFonts w:ascii="Calibri" w:eastAsia="Times New Roman" w:hAnsi="Calibri" w:cs="Calibri"/>
          <w:sz w:val="22"/>
          <w:szCs w:val="22"/>
          <w:lang w:eastAsia="en-US"/>
        </w:rPr>
        <w:t xml:space="preserve"> = </w:t>
      </w:r>
      <w:proofErr w:type="spellStart"/>
      <w:r w:rsidR="008D3319" w:rsidRPr="008D3319">
        <w:rPr>
          <w:rFonts w:ascii="Calibri" w:eastAsia="Times New Roman" w:hAnsi="Calibri" w:cs="Calibri"/>
          <w:sz w:val="22"/>
          <w:szCs w:val="22"/>
          <w:lang w:eastAsia="en-US"/>
        </w:rPr>
        <w:t>C.ten</w:t>
      </w:r>
      <w:proofErr w:type="spellEnd"/>
    </w:p>
    <w:p w14:paraId="459C4E98" w14:textId="73FA851A"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w:lastRenderedPageBreak/>
        <mc:AlternateContent>
          <mc:Choice Requires="wpi">
            <w:drawing>
              <wp:anchor distT="0" distB="0" distL="114300" distR="114300" simplePos="0" relativeHeight="251851776" behindDoc="0" locked="0" layoutInCell="1" allowOverlap="1" wp14:anchorId="503CC657" wp14:editId="3CA6A97E">
                <wp:simplePos x="0" y="0"/>
                <wp:positionH relativeFrom="column">
                  <wp:posOffset>5626100</wp:posOffset>
                </wp:positionH>
                <wp:positionV relativeFrom="paragraph">
                  <wp:posOffset>1670050</wp:posOffset>
                </wp:positionV>
                <wp:extent cx="368740" cy="247820"/>
                <wp:effectExtent l="57150" t="57150" r="31750" b="76200"/>
                <wp:wrapNone/>
                <wp:docPr id="212" name="Ink 212"/>
                <wp:cNvGraphicFramePr/>
                <a:graphic xmlns:a="http://schemas.openxmlformats.org/drawingml/2006/main">
                  <a:graphicData uri="http://schemas.microsoft.com/office/word/2010/wordprocessingInk">
                    <w14:contentPart bwMode="auto" r:id="rId59">
                      <w14:nvContentPartPr>
                        <w14:cNvContentPartPr/>
                      </w14:nvContentPartPr>
                      <w14:xfrm>
                        <a:off x="0" y="0"/>
                        <a:ext cx="368740" cy="247820"/>
                      </w14:xfrm>
                    </w14:contentPart>
                  </a:graphicData>
                </a:graphic>
              </wp:anchor>
            </w:drawing>
          </mc:Choice>
          <mc:Fallback>
            <w:pict>
              <v:shape w14:anchorId="56C2E257" id="Ink 212" o:spid="_x0000_s1026" type="#_x0000_t75" style="position:absolute;margin-left:441.6pt;margin-top:130.1pt;width:31.9pt;height:22.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">
                <v:imagedata r:id="rId60"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52800" behindDoc="0" locked="0" layoutInCell="1" allowOverlap="1" wp14:anchorId="37FB81C2" wp14:editId="60C114FF">
                <wp:simplePos x="0" y="0"/>
                <wp:positionH relativeFrom="column">
                  <wp:posOffset>5435600</wp:posOffset>
                </wp:positionH>
                <wp:positionV relativeFrom="paragraph">
                  <wp:posOffset>1695450</wp:posOffset>
                </wp:positionV>
                <wp:extent cx="85090" cy="343320"/>
                <wp:effectExtent l="57150" t="57150" r="48260" b="76200"/>
                <wp:wrapNone/>
                <wp:docPr id="213" name="Ink 213"/>
                <wp:cNvGraphicFramePr/>
                <a:graphic xmlns:a="http://schemas.openxmlformats.org/drawingml/2006/main">
                  <a:graphicData uri="http://schemas.microsoft.com/office/word/2010/wordprocessingInk">
                    <w14:contentPart bwMode="auto" r:id="rId61">
                      <w14:nvContentPartPr>
                        <w14:cNvContentPartPr/>
                      </w14:nvContentPartPr>
                      <w14:xfrm>
                        <a:off x="0" y="0"/>
                        <a:ext cx="85090" cy="343320"/>
                      </w14:xfrm>
                    </w14:contentPart>
                  </a:graphicData>
                </a:graphic>
              </wp:anchor>
            </w:drawing>
          </mc:Choice>
          <mc:Fallback>
            <w:pict>
              <v:shape w14:anchorId="50B6C545" id="Ink 213" o:spid="_x0000_s1026" type="#_x0000_t75" style="position:absolute;margin-left:426.6pt;margin-top:132.1pt;width:9.5pt;height:29.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">
                <v:imagedata r:id="rId62"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53824" behindDoc="0" locked="0" layoutInCell="1" allowOverlap="1" wp14:anchorId="5D37375E" wp14:editId="6A4F6CC0">
                <wp:simplePos x="0" y="0"/>
                <wp:positionH relativeFrom="column">
                  <wp:posOffset>4394200</wp:posOffset>
                </wp:positionH>
                <wp:positionV relativeFrom="paragraph">
                  <wp:posOffset>546100</wp:posOffset>
                </wp:positionV>
                <wp:extent cx="1754280" cy="1040400"/>
                <wp:effectExtent l="57150" t="57150" r="55880" b="64770"/>
                <wp:wrapNone/>
                <wp:docPr id="214" name="Ink 214"/>
                <wp:cNvGraphicFramePr/>
                <a:graphic xmlns:a="http://schemas.openxmlformats.org/drawingml/2006/main">
                  <a:graphicData uri="http://schemas.microsoft.com/office/word/2010/wordprocessingInk">
                    <w14:contentPart bwMode="auto" r:id="rId63">
                      <w14:nvContentPartPr>
                        <w14:cNvContentPartPr/>
                      </w14:nvContentPartPr>
                      <w14:xfrm>
                        <a:off x="0" y="0"/>
                        <a:ext cx="1754280" cy="1040400"/>
                      </w14:xfrm>
                    </w14:contentPart>
                  </a:graphicData>
                </a:graphic>
              </wp:anchor>
            </w:drawing>
          </mc:Choice>
          <mc:Fallback>
            <w:pict>
              <v:shape w14:anchorId="0A51EABF" id="Ink 214" o:spid="_x0000_s1026" type="#_x0000_t75" style="position:absolute;margin-left:344.6pt;margin-top:41.6pt;width:141pt;height:84.7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">
                <v:imagedata r:id="rId64"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30272" behindDoc="0" locked="0" layoutInCell="1" allowOverlap="1" wp14:anchorId="2E8D0AF4" wp14:editId="729C816A">
                <wp:simplePos x="0" y="0"/>
                <wp:positionH relativeFrom="column">
                  <wp:posOffset>4737100</wp:posOffset>
                </wp:positionH>
                <wp:positionV relativeFrom="paragraph">
                  <wp:posOffset>1695450</wp:posOffset>
                </wp:positionV>
                <wp:extent cx="516600" cy="347980"/>
                <wp:effectExtent l="57150" t="57150" r="74295" b="71120"/>
                <wp:wrapNone/>
                <wp:docPr id="191" name="Ink 191"/>
                <wp:cNvGraphicFramePr/>
                <a:graphic xmlns:a="http://schemas.openxmlformats.org/drawingml/2006/main">
                  <a:graphicData uri="http://schemas.microsoft.com/office/word/2010/wordprocessingInk">
                    <w14:contentPart bwMode="auto" r:id="rId65">
                      <w14:nvContentPartPr>
                        <w14:cNvContentPartPr/>
                      </w14:nvContentPartPr>
                      <w14:xfrm>
                        <a:off x="0" y="0"/>
                        <a:ext cx="516600" cy="347980"/>
                      </w14:xfrm>
                    </w14:contentPart>
                  </a:graphicData>
                </a:graphic>
              </wp:anchor>
            </w:drawing>
          </mc:Choice>
          <mc:Fallback>
            <w:pict>
              <v:shape w14:anchorId="740F0D93" id="Ink 191" o:spid="_x0000_s1026" type="#_x0000_t75" style="position:absolute;margin-left:371.6pt;margin-top:132.1pt;width:43.55pt;height:30.2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">
                <v:imagedata r:id="rId66" o:title=""/>
              </v:shape>
            </w:pict>
          </mc:Fallback>
        </mc:AlternateContent>
      </w:r>
      <w:r>
        <w:rPr>
          <w:rFonts w:ascii="Calibri" w:eastAsia="Times New Roman" w:hAnsi="Calibri" w:cs="Calibri"/>
          <w:noProof/>
          <w:sz w:val="22"/>
          <w:szCs w:val="22"/>
          <w:lang w:eastAsia="en-US"/>
        </w:rPr>
        <mc:AlternateContent>
          <mc:Choice Requires="wpi">
            <w:drawing>
              <wp:anchor distT="0" distB="0" distL="114300" distR="114300" simplePos="0" relativeHeight="251831296" behindDoc="0" locked="0" layoutInCell="1" allowOverlap="1" wp14:anchorId="0C8ED4BD" wp14:editId="791DBD4F">
                <wp:simplePos x="0" y="0"/>
                <wp:positionH relativeFrom="column">
                  <wp:posOffset>4235450</wp:posOffset>
                </wp:positionH>
                <wp:positionV relativeFrom="paragraph">
                  <wp:posOffset>1879600</wp:posOffset>
                </wp:positionV>
                <wp:extent cx="406480" cy="219280"/>
                <wp:effectExtent l="57150" t="57150" r="12700" b="66675"/>
                <wp:wrapNone/>
                <wp:docPr id="192" name="Ink 192"/>
                <wp:cNvGraphicFramePr/>
                <a:graphic xmlns:a="http://schemas.openxmlformats.org/drawingml/2006/main">
                  <a:graphicData uri="http://schemas.microsoft.com/office/word/2010/wordprocessingInk">
                    <w14:contentPart bwMode="auto" r:id="rId67">
                      <w14:nvContentPartPr>
                        <w14:cNvContentPartPr/>
                      </w14:nvContentPartPr>
                      <w14:xfrm>
                        <a:off x="0" y="0"/>
                        <a:ext cx="406480" cy="219280"/>
                      </w14:xfrm>
                    </w14:contentPart>
                  </a:graphicData>
                </a:graphic>
              </wp:anchor>
            </w:drawing>
          </mc:Choice>
          <mc:Fallback>
            <w:pict>
              <v:shape w14:anchorId="2DA6E0E2" id="Ink 192" o:spid="_x0000_s1026" type="#_x0000_t75" style="position:absolute;margin-left:332.1pt;margin-top:146.6pt;width:34.8pt;height:20.0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">
                <v:imagedata r:id="rId68" o:title=""/>
              </v:shape>
            </w:pict>
          </mc:Fallback>
        </mc:AlternateContent>
      </w:r>
      <w:r w:rsidR="008D3319" w:rsidRPr="008D3319">
        <w:rPr>
          <w:rFonts w:ascii="Calibri" w:eastAsia="Times New Roman" w:hAnsi="Calibri" w:cs="Calibri"/>
          <w:noProof/>
          <w:sz w:val="22"/>
          <w:szCs w:val="22"/>
          <w:lang w:eastAsia="en-US"/>
        </w:rPr>
        <w:drawing>
          <wp:inline distT="0" distB="0" distL="0" distR="0" wp14:anchorId="4623A2AB" wp14:editId="446A3FC6">
            <wp:extent cx="4483100" cy="2034159"/>
            <wp:effectExtent l="0" t="0" r="0" b="4445"/>
            <wp:docPr id="17" name="Picture 17" descr="C:\Users\javie\AppData\Local\Packages\Microsoft.Office.OneNote_8wekyb3d8bbwe\TempState\msohtmlclip\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ie\AppData\Local\Packages\Microsoft.Office.OneNote_8wekyb3d8bbwe\TempState\msohtmlclip\clip_image01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96440" cy="2040212"/>
                    </a:xfrm>
                    <a:prstGeom prst="rect">
                      <a:avLst/>
                    </a:prstGeom>
                    <a:noFill/>
                    <a:ln>
                      <a:noFill/>
                    </a:ln>
                  </pic:spPr>
                </pic:pic>
              </a:graphicData>
            </a:graphic>
          </wp:inline>
        </w:drawing>
      </w:r>
    </w:p>
    <w:p w14:paraId="187FE6E0" w14:textId="09FF31B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A,ten</w:t>
      </w:r>
      <w:proofErr w:type="spellEnd"/>
      <w:proofErr w:type="gramEnd"/>
      <w:r w:rsidRPr="008D3319">
        <w:rPr>
          <w:rFonts w:ascii="Calibri" w:eastAsia="Times New Roman" w:hAnsi="Calibri" w:cs="Calibri"/>
          <w:sz w:val="22"/>
          <w:szCs w:val="22"/>
          <w:lang w:eastAsia="en-US"/>
        </w:rPr>
        <w:t>) = 10</w:t>
      </w:r>
    </w:p>
    <w:p w14:paraId="7DC8E80D" w14:textId="1E22F221"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B,ten</w:t>
      </w:r>
      <w:proofErr w:type="spellEnd"/>
      <w:proofErr w:type="gramEnd"/>
      <w:r w:rsidRPr="008D3319">
        <w:rPr>
          <w:rFonts w:ascii="Calibri" w:eastAsia="Times New Roman" w:hAnsi="Calibri" w:cs="Calibri"/>
          <w:sz w:val="22"/>
          <w:szCs w:val="22"/>
          <w:lang w:eastAsia="en-US"/>
        </w:rPr>
        <w:t>) = 10</w:t>
      </w:r>
    </w:p>
    <w:p w14:paraId="1F7B4245" w14:textId="46EB4402"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849728" behindDoc="0" locked="0" layoutInCell="1" allowOverlap="1" wp14:anchorId="1CF46B84" wp14:editId="05BD2EAF">
                <wp:simplePos x="0" y="0"/>
                <wp:positionH relativeFrom="column">
                  <wp:posOffset>5422900</wp:posOffset>
                </wp:positionH>
                <wp:positionV relativeFrom="paragraph">
                  <wp:posOffset>-264795</wp:posOffset>
                </wp:positionV>
                <wp:extent cx="585650" cy="539750"/>
                <wp:effectExtent l="57150" t="57150" r="62230" b="69850"/>
                <wp:wrapNone/>
                <wp:docPr id="210" name="Ink 210"/>
                <wp:cNvGraphicFramePr/>
                <a:graphic xmlns:a="http://schemas.openxmlformats.org/drawingml/2006/main">
                  <a:graphicData uri="http://schemas.microsoft.com/office/word/2010/wordprocessingInk">
                    <w14:contentPart bwMode="auto" r:id="rId70">
                      <w14:nvContentPartPr>
                        <w14:cNvContentPartPr/>
                      </w14:nvContentPartPr>
                      <w14:xfrm>
                        <a:off x="0" y="0"/>
                        <a:ext cx="585650" cy="539750"/>
                      </w14:xfrm>
                    </w14:contentPart>
                  </a:graphicData>
                </a:graphic>
              </wp:anchor>
            </w:drawing>
          </mc:Choice>
          <mc:Fallback>
            <w:pict>
              <v:shape w14:anchorId="4F3E0D27" id="Ink 210" o:spid="_x0000_s1026" type="#_x0000_t75" style="position:absolute;margin-left:425.6pt;margin-top:-22.25pt;width:48.9pt;height:45.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">
                <v:imagedata r:id="rId71" o:title=""/>
              </v:shape>
            </w:pict>
          </mc:Fallback>
        </mc:AlternateContent>
      </w:r>
      <w:proofErr w:type="gramStart"/>
      <w:r w:rsidR="008D3319" w:rsidRPr="008D3319">
        <w:rPr>
          <w:rFonts w:ascii="Calibri" w:eastAsia="Times New Roman" w:hAnsi="Calibri" w:cs="Calibri"/>
          <w:sz w:val="22"/>
          <w:szCs w:val="22"/>
          <w:lang w:eastAsia="en-US"/>
        </w:rPr>
        <w:t>T(</w:t>
      </w:r>
      <w:proofErr w:type="gramEnd"/>
      <w:r w:rsidR="008D3319" w:rsidRPr="008D3319">
        <w:rPr>
          <w:rFonts w:ascii="Calibri" w:eastAsia="Times New Roman" w:hAnsi="Calibri" w:cs="Calibri"/>
          <w:sz w:val="22"/>
          <w:szCs w:val="22"/>
          <w:lang w:eastAsia="en-US"/>
        </w:rPr>
        <w:t>c )= 5000000 V(</w:t>
      </w:r>
      <w:proofErr w:type="spellStart"/>
      <w:r w:rsidR="008D3319" w:rsidRPr="008D3319">
        <w:rPr>
          <w:rFonts w:ascii="Calibri" w:eastAsia="Times New Roman" w:hAnsi="Calibri" w:cs="Calibri"/>
          <w:sz w:val="22"/>
          <w:szCs w:val="22"/>
          <w:lang w:eastAsia="en-US"/>
        </w:rPr>
        <w:t>C,ten</w:t>
      </w:r>
      <w:proofErr w:type="spellEnd"/>
      <w:r w:rsidR="008D3319" w:rsidRPr="008D3319">
        <w:rPr>
          <w:rFonts w:ascii="Calibri" w:eastAsia="Times New Roman" w:hAnsi="Calibri" w:cs="Calibri"/>
          <w:sz w:val="22"/>
          <w:szCs w:val="22"/>
          <w:lang w:eastAsia="en-US"/>
        </w:rPr>
        <w:t>) = 10</w:t>
      </w:r>
    </w:p>
    <w:p w14:paraId="56AA1B2B" w14:textId="3F62A89C" w:rsidR="008D3319" w:rsidRPr="008D3319" w:rsidRDefault="00891A5A" w:rsidP="008D3319">
      <w:pPr>
        <w:suppressAutoHyphens w:val="0"/>
        <w:spacing w:line="240" w:lineRule="auto"/>
        <w:ind w:left="540" w:firstLine="0"/>
        <w:rPr>
          <w:rFonts w:ascii="Calibri" w:eastAsia="Times New Roman" w:hAnsi="Calibri" w:cs="Calibri"/>
          <w:sz w:val="22"/>
          <w:szCs w:val="22"/>
          <w:lang w:eastAsia="en-US"/>
        </w:rPr>
      </w:pPr>
      <w:r>
        <w:rPr>
          <w:rFonts w:ascii="Calibri" w:eastAsia="Times New Roman" w:hAnsi="Calibri" w:cs="Calibri"/>
          <w:noProof/>
          <w:sz w:val="22"/>
          <w:szCs w:val="22"/>
          <w:lang w:eastAsia="en-US"/>
        </w:rPr>
        <mc:AlternateContent>
          <mc:Choice Requires="wpi">
            <w:drawing>
              <wp:anchor distT="0" distB="0" distL="114300" distR="114300" simplePos="0" relativeHeight="251850752" behindDoc="0" locked="0" layoutInCell="1" allowOverlap="1" wp14:anchorId="01A406D5" wp14:editId="45B49AE2">
                <wp:simplePos x="0" y="0"/>
                <wp:positionH relativeFrom="column">
                  <wp:posOffset>4349750</wp:posOffset>
                </wp:positionH>
                <wp:positionV relativeFrom="paragraph">
                  <wp:posOffset>-232410</wp:posOffset>
                </wp:positionV>
                <wp:extent cx="967050" cy="489240"/>
                <wp:effectExtent l="57150" t="57150" r="24130" b="63500"/>
                <wp:wrapNone/>
                <wp:docPr id="211" name="Ink 211"/>
                <wp:cNvGraphicFramePr/>
                <a:graphic xmlns:a="http://schemas.openxmlformats.org/drawingml/2006/main">
                  <a:graphicData uri="http://schemas.microsoft.com/office/word/2010/wordprocessingInk">
                    <w14:contentPart bwMode="auto" r:id="rId72">
                      <w14:nvContentPartPr>
                        <w14:cNvContentPartPr/>
                      </w14:nvContentPartPr>
                      <w14:xfrm>
                        <a:off x="0" y="0"/>
                        <a:ext cx="967050" cy="489240"/>
                      </w14:xfrm>
                    </w14:contentPart>
                  </a:graphicData>
                </a:graphic>
              </wp:anchor>
            </w:drawing>
          </mc:Choice>
          <mc:Fallback>
            <w:pict>
              <v:shape w14:anchorId="001E88F1" id="Ink 211" o:spid="_x0000_s1026" type="#_x0000_t75" style="position:absolute;margin-left:341.1pt;margin-top:-19.7pt;width:79pt;height:41.3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">
                <v:imagedata r:id="rId73" o:title=""/>
              </v:shape>
            </w:pict>
          </mc:Fallback>
        </mc:AlternateContent>
      </w:r>
      <w:r w:rsidR="008D3319" w:rsidRPr="008D3319">
        <w:rPr>
          <w:rFonts w:ascii="Calibri" w:eastAsia="Times New Roman" w:hAnsi="Calibri" w:cs="Calibri"/>
          <w:sz w:val="22"/>
          <w:szCs w:val="22"/>
          <w:lang w:eastAsia="en-US"/>
        </w:rPr>
        <w:t xml:space="preserve">Selected plan: merge join </w:t>
      </w:r>
      <w:proofErr w:type="gramStart"/>
      <w:r w:rsidR="008D3319" w:rsidRPr="008D3319">
        <w:rPr>
          <w:rFonts w:ascii="Calibri" w:eastAsia="Times New Roman" w:hAnsi="Calibri" w:cs="Calibri"/>
          <w:sz w:val="22"/>
          <w:szCs w:val="22"/>
          <w:lang w:eastAsia="en-US"/>
        </w:rPr>
        <w:t>A,B</w:t>
      </w:r>
      <w:proofErr w:type="gramEnd"/>
      <w:r w:rsidR="008D3319" w:rsidRPr="008D3319">
        <w:rPr>
          <w:rFonts w:ascii="Calibri" w:eastAsia="Times New Roman" w:hAnsi="Calibri" w:cs="Calibri"/>
          <w:sz w:val="22"/>
          <w:szCs w:val="22"/>
          <w:lang w:eastAsia="en-US"/>
        </w:rPr>
        <w:t>, hash join c</w:t>
      </w:r>
    </w:p>
    <w:p w14:paraId="56E1331C" w14:textId="77777777" w:rsidR="008D3319" w:rsidRPr="008D3319" w:rsidRDefault="008D3319" w:rsidP="008D3319">
      <w:pPr>
        <w:numPr>
          <w:ilvl w:val="0"/>
          <w:numId w:val="35"/>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Do they produce different plans?</w:t>
      </w:r>
    </w:p>
    <w:p w14:paraId="1872A7F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br/>
        <w:t xml:space="preserve">Yes, the plans are different. I found the plan changes on the </w:t>
      </w:r>
      <w:proofErr w:type="spellStart"/>
      <w:r w:rsidRPr="008D3319">
        <w:rPr>
          <w:rFonts w:ascii="Calibri" w:eastAsia="Times New Roman" w:hAnsi="Calibri" w:cs="Calibri"/>
          <w:sz w:val="22"/>
          <w:szCs w:val="22"/>
          <w:lang w:eastAsia="en-US"/>
        </w:rPr>
        <w:t>ot</w:t>
      </w:r>
      <w:proofErr w:type="spellEnd"/>
      <w:r w:rsidRPr="008D3319">
        <w:rPr>
          <w:rFonts w:ascii="Calibri" w:eastAsia="Times New Roman" w:hAnsi="Calibri" w:cs="Calibri"/>
          <w:sz w:val="22"/>
          <w:szCs w:val="22"/>
          <w:lang w:eastAsia="en-US"/>
        </w:rPr>
        <w:t xml:space="preserve"> attribute when V(</w:t>
      </w:r>
      <w:proofErr w:type="spellStart"/>
      <w:proofErr w:type="gramStart"/>
      <w:r w:rsidRPr="008D3319">
        <w:rPr>
          <w:rFonts w:ascii="Calibri" w:eastAsia="Times New Roman" w:hAnsi="Calibri" w:cs="Calibri"/>
          <w:sz w:val="22"/>
          <w:szCs w:val="22"/>
          <w:lang w:eastAsia="en-US"/>
        </w:rPr>
        <w:t>R,ot</w:t>
      </w:r>
      <w:proofErr w:type="spellEnd"/>
      <w:proofErr w:type="gramEnd"/>
      <w:r w:rsidRPr="008D3319">
        <w:rPr>
          <w:rFonts w:ascii="Calibri" w:eastAsia="Times New Roman" w:hAnsi="Calibri" w:cs="Calibri"/>
          <w:sz w:val="22"/>
          <w:szCs w:val="22"/>
          <w:lang w:eastAsia="en-US"/>
        </w:rPr>
        <w:t>) = 1000</w:t>
      </w:r>
    </w:p>
    <w:p w14:paraId="01A3878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spellStart"/>
      <w:proofErr w:type="gramStart"/>
      <w:r w:rsidRPr="008D3319">
        <w:rPr>
          <w:rFonts w:ascii="Calibri" w:eastAsia="Times New Roman" w:hAnsi="Calibri" w:cs="Calibri"/>
          <w:sz w:val="22"/>
          <w:szCs w:val="22"/>
          <w:lang w:eastAsia="en-US"/>
        </w:rPr>
        <w:t>A.ot</w:t>
      </w:r>
      <w:proofErr w:type="spellEnd"/>
      <w:proofErr w:type="gram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B.ot</w:t>
      </w:r>
      <w:proofErr w:type="spell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C.ot</w:t>
      </w:r>
      <w:proofErr w:type="spellEnd"/>
    </w:p>
    <w:p w14:paraId="7994029D" w14:textId="77777777" w:rsidR="008D3319" w:rsidRPr="008D3319" w:rsidRDefault="008D3319" w:rsidP="008D3319">
      <w:pPr>
        <w:numPr>
          <w:ilvl w:val="0"/>
          <w:numId w:val="36"/>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A.pk = B.ht = C.ht</w:t>
      </w:r>
    </w:p>
    <w:p w14:paraId="3E352B6F" w14:textId="71B60AE8"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602456A8" wp14:editId="6C7FF345">
            <wp:extent cx="4705350" cy="2195830"/>
            <wp:effectExtent l="0" t="0" r="0" b="0"/>
            <wp:docPr id="16" name="Picture 16" descr="C:\Users\javie\AppData\Local\Packages\Microsoft.Office.OneNote_8wekyb3d8bbwe\TempState\msohtmlclip\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vie\AppData\Local\Packages\Microsoft.Office.OneNote_8wekyb3d8bbwe\TempState\msohtmlclip\clip_image01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08759" cy="2197421"/>
                    </a:xfrm>
                    <a:prstGeom prst="rect">
                      <a:avLst/>
                    </a:prstGeom>
                    <a:noFill/>
                    <a:ln>
                      <a:noFill/>
                    </a:ln>
                  </pic:spPr>
                </pic:pic>
              </a:graphicData>
            </a:graphic>
          </wp:inline>
        </w:drawing>
      </w:r>
    </w:p>
    <w:p w14:paraId="18D0240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w:t>
      </w:r>
      <w:proofErr w:type="spellStart"/>
      <w:r w:rsidRPr="008D3319">
        <w:rPr>
          <w:rFonts w:ascii="Calibri" w:eastAsia="Times New Roman" w:hAnsi="Calibri" w:cs="Calibri"/>
          <w:sz w:val="22"/>
          <w:szCs w:val="22"/>
          <w:lang w:eastAsia="en-US"/>
        </w:rPr>
        <w:t>pla</w:t>
      </w:r>
      <w:proofErr w:type="spellEnd"/>
      <w:r w:rsidRPr="008D3319">
        <w:rPr>
          <w:rFonts w:ascii="Calibri" w:eastAsia="Times New Roman" w:hAnsi="Calibri" w:cs="Calibri"/>
          <w:sz w:val="22"/>
          <w:szCs w:val="22"/>
          <w:lang w:eastAsia="en-US"/>
        </w:rPr>
        <w:t xml:space="preserve"> n is to hash join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xml:space="preserve"> then hash join c</w:t>
      </w:r>
    </w:p>
    <w:p w14:paraId="04021CAC"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A,pk</w:t>
      </w:r>
      <w:proofErr w:type="spellEnd"/>
      <w:proofErr w:type="gramEnd"/>
      <w:r w:rsidRPr="008D3319">
        <w:rPr>
          <w:rFonts w:ascii="Calibri" w:eastAsia="Times New Roman" w:hAnsi="Calibri" w:cs="Calibri"/>
          <w:sz w:val="22"/>
          <w:szCs w:val="22"/>
          <w:lang w:eastAsia="en-US"/>
        </w:rPr>
        <w:t>) = 5000000</w:t>
      </w:r>
    </w:p>
    <w:p w14:paraId="6012B1F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B,ht</w:t>
      </w:r>
      <w:proofErr w:type="spellEnd"/>
      <w:proofErr w:type="gramEnd"/>
      <w:r w:rsidRPr="008D3319">
        <w:rPr>
          <w:rFonts w:ascii="Calibri" w:eastAsia="Times New Roman" w:hAnsi="Calibri" w:cs="Calibri"/>
          <w:sz w:val="22"/>
          <w:szCs w:val="22"/>
          <w:lang w:eastAsia="en-US"/>
        </w:rPr>
        <w:t>) = 100000</w:t>
      </w:r>
    </w:p>
    <w:p w14:paraId="48418B59"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V(</w:t>
      </w:r>
      <w:proofErr w:type="spellStart"/>
      <w:r w:rsidRPr="008D3319">
        <w:rPr>
          <w:rFonts w:ascii="Calibri" w:eastAsia="Times New Roman" w:hAnsi="Calibri" w:cs="Calibri"/>
          <w:sz w:val="22"/>
          <w:szCs w:val="22"/>
          <w:lang w:eastAsia="en-US"/>
        </w:rPr>
        <w:t>C,ht</w:t>
      </w:r>
      <w:proofErr w:type="spellEnd"/>
      <w:r w:rsidRPr="008D3319">
        <w:rPr>
          <w:rFonts w:ascii="Calibri" w:eastAsia="Times New Roman" w:hAnsi="Calibri" w:cs="Calibri"/>
          <w:sz w:val="22"/>
          <w:szCs w:val="22"/>
          <w:lang w:eastAsia="en-US"/>
        </w:rPr>
        <w:t>) = 100000</w:t>
      </w:r>
    </w:p>
    <w:p w14:paraId="158BA788" w14:textId="77777777" w:rsidR="008D3319" w:rsidRPr="008D3319" w:rsidRDefault="008D3319" w:rsidP="008D3319">
      <w:pPr>
        <w:numPr>
          <w:ilvl w:val="0"/>
          <w:numId w:val="37"/>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A.pk = </w:t>
      </w:r>
      <w:proofErr w:type="spellStart"/>
      <w:proofErr w:type="gramStart"/>
      <w:r w:rsidRPr="008D3319">
        <w:rPr>
          <w:rFonts w:ascii="Calibri" w:eastAsia="Times New Roman" w:hAnsi="Calibri" w:cs="Calibri"/>
          <w:sz w:val="22"/>
          <w:szCs w:val="22"/>
          <w:lang w:eastAsia="en-US"/>
        </w:rPr>
        <w:t>B.hund</w:t>
      </w:r>
      <w:proofErr w:type="spellEnd"/>
      <w:proofErr w:type="gram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C.hund</w:t>
      </w:r>
      <w:proofErr w:type="spellEnd"/>
    </w:p>
    <w:p w14:paraId="29A6C9D9" w14:textId="0C59AF5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6D1D5162" wp14:editId="347DB8FA">
            <wp:extent cx="4603750" cy="2101690"/>
            <wp:effectExtent l="0" t="0" r="6350" b="0"/>
            <wp:docPr id="15" name="Picture 15" descr="C:\Users\javie\AppData\Local\Packages\Microsoft.Office.OneNote_8wekyb3d8bbwe\TempState\msohtmlclip\clip_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ie\AppData\Local\Packages\Microsoft.Office.OneNote_8wekyb3d8bbwe\TempState\msohtmlclip\clip_image01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20671" cy="2109415"/>
                    </a:xfrm>
                    <a:prstGeom prst="rect">
                      <a:avLst/>
                    </a:prstGeom>
                    <a:noFill/>
                    <a:ln>
                      <a:noFill/>
                    </a:ln>
                  </pic:spPr>
                </pic:pic>
              </a:graphicData>
            </a:graphic>
          </wp:inline>
        </w:drawing>
      </w:r>
    </w:p>
    <w:p w14:paraId="7E9A619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w:t>
      </w:r>
      <w:proofErr w:type="spellStart"/>
      <w:r w:rsidRPr="008D3319">
        <w:rPr>
          <w:rFonts w:ascii="Calibri" w:eastAsia="Times New Roman" w:hAnsi="Calibri" w:cs="Calibri"/>
          <w:sz w:val="22"/>
          <w:szCs w:val="22"/>
          <w:lang w:eastAsia="en-US"/>
        </w:rPr>
        <w:t>pla</w:t>
      </w:r>
      <w:proofErr w:type="spellEnd"/>
      <w:r w:rsidRPr="008D3319">
        <w:rPr>
          <w:rFonts w:ascii="Calibri" w:eastAsia="Times New Roman" w:hAnsi="Calibri" w:cs="Calibri"/>
          <w:sz w:val="22"/>
          <w:szCs w:val="22"/>
          <w:lang w:eastAsia="en-US"/>
        </w:rPr>
        <w:t xml:space="preserve"> n is to hash join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xml:space="preserve"> then hash join c</w:t>
      </w:r>
    </w:p>
    <w:p w14:paraId="039E12C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A,pk</w:t>
      </w:r>
      <w:proofErr w:type="spellEnd"/>
      <w:proofErr w:type="gramEnd"/>
      <w:r w:rsidRPr="008D3319">
        <w:rPr>
          <w:rFonts w:ascii="Calibri" w:eastAsia="Times New Roman" w:hAnsi="Calibri" w:cs="Calibri"/>
          <w:sz w:val="22"/>
          <w:szCs w:val="22"/>
          <w:lang w:eastAsia="en-US"/>
        </w:rPr>
        <w:t>) = 5000000</w:t>
      </w:r>
    </w:p>
    <w:p w14:paraId="62433621"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B,hund</w:t>
      </w:r>
      <w:proofErr w:type="spellEnd"/>
      <w:proofErr w:type="gramEnd"/>
      <w:r w:rsidRPr="008D3319">
        <w:rPr>
          <w:rFonts w:ascii="Calibri" w:eastAsia="Times New Roman" w:hAnsi="Calibri" w:cs="Calibri"/>
          <w:sz w:val="22"/>
          <w:szCs w:val="22"/>
          <w:lang w:eastAsia="en-US"/>
        </w:rPr>
        <w:t>) = 100</w:t>
      </w:r>
    </w:p>
    <w:p w14:paraId="4780880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V(</w:t>
      </w:r>
      <w:proofErr w:type="spellStart"/>
      <w:r w:rsidRPr="008D3319">
        <w:rPr>
          <w:rFonts w:ascii="Calibri" w:eastAsia="Times New Roman" w:hAnsi="Calibri" w:cs="Calibri"/>
          <w:sz w:val="22"/>
          <w:szCs w:val="22"/>
          <w:lang w:eastAsia="en-US"/>
        </w:rPr>
        <w:t>C,hund</w:t>
      </w:r>
      <w:proofErr w:type="spellEnd"/>
      <w:r w:rsidRPr="008D3319">
        <w:rPr>
          <w:rFonts w:ascii="Calibri" w:eastAsia="Times New Roman" w:hAnsi="Calibri" w:cs="Calibri"/>
          <w:sz w:val="22"/>
          <w:szCs w:val="22"/>
          <w:lang w:eastAsia="en-US"/>
        </w:rPr>
        <w:t>) = 100</w:t>
      </w:r>
    </w:p>
    <w:p w14:paraId="28EF279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79CDDA43" w14:textId="77777777" w:rsidR="008D3319" w:rsidRPr="008D3319" w:rsidRDefault="008D3319" w:rsidP="008D3319">
      <w:pPr>
        <w:numPr>
          <w:ilvl w:val="0"/>
          <w:numId w:val="38"/>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Do they produce different plans?</w:t>
      </w:r>
    </w:p>
    <w:p w14:paraId="693B2E7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No, 13 and 14 produce the same plan.</w:t>
      </w:r>
    </w:p>
    <w:p w14:paraId="1E720A8F"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180BD170" w14:textId="77777777" w:rsidR="008D3319" w:rsidRPr="008D3319" w:rsidRDefault="008D3319" w:rsidP="008D3319">
      <w:pPr>
        <w:numPr>
          <w:ilvl w:val="0"/>
          <w:numId w:val="39"/>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B'.ht = C'.ht</w:t>
      </w:r>
    </w:p>
    <w:p w14:paraId="186E8617" w14:textId="3D73077D"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18C7FB17" wp14:editId="73F2C12E">
            <wp:extent cx="4337050" cy="3023888"/>
            <wp:effectExtent l="0" t="0" r="6350" b="5080"/>
            <wp:docPr id="14" name="Picture 14" descr="C:\Users\javie\AppData\Local\Packages\Microsoft.Office.OneNote_8wekyb3d8bbwe\TempState\msohtmlclip\clip_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vie\AppData\Local\Packages\Microsoft.Office.OneNote_8wekyb3d8bbwe\TempState\msohtmlclip\clip_image014.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43035" cy="3028061"/>
                    </a:xfrm>
                    <a:prstGeom prst="rect">
                      <a:avLst/>
                    </a:prstGeom>
                    <a:noFill/>
                    <a:ln>
                      <a:noFill/>
                    </a:ln>
                  </pic:spPr>
                </pic:pic>
              </a:graphicData>
            </a:graphic>
          </wp:inline>
        </w:drawing>
      </w:r>
    </w:p>
    <w:p w14:paraId="631AD00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16AACAA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B,ht</w:t>
      </w:r>
      <w:proofErr w:type="spellEnd"/>
      <w:proofErr w:type="gramEnd"/>
      <w:r w:rsidRPr="008D3319">
        <w:rPr>
          <w:rFonts w:ascii="Calibri" w:eastAsia="Times New Roman" w:hAnsi="Calibri" w:cs="Calibri"/>
          <w:sz w:val="22"/>
          <w:szCs w:val="22"/>
          <w:lang w:eastAsia="en-US"/>
        </w:rPr>
        <w:t>) = 100000</w:t>
      </w:r>
    </w:p>
    <w:p w14:paraId="312D07B1"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5000000 V(</w:t>
      </w:r>
      <w:proofErr w:type="spellStart"/>
      <w:r w:rsidRPr="008D3319">
        <w:rPr>
          <w:rFonts w:ascii="Calibri" w:eastAsia="Times New Roman" w:hAnsi="Calibri" w:cs="Calibri"/>
          <w:sz w:val="22"/>
          <w:szCs w:val="22"/>
          <w:lang w:eastAsia="en-US"/>
        </w:rPr>
        <w:t>C,ht</w:t>
      </w:r>
      <w:proofErr w:type="spellEnd"/>
      <w:r w:rsidRPr="008D3319">
        <w:rPr>
          <w:rFonts w:ascii="Calibri" w:eastAsia="Times New Roman" w:hAnsi="Calibri" w:cs="Calibri"/>
          <w:sz w:val="22"/>
          <w:szCs w:val="22"/>
          <w:lang w:eastAsia="en-US"/>
        </w:rPr>
        <w:t>) = 100000</w:t>
      </w:r>
    </w:p>
    <w:p w14:paraId="278CCC6C"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plan: hash join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hash join c. The query plan does not change from 10, so the secondary index has no effect on the plan</w:t>
      </w:r>
    </w:p>
    <w:p w14:paraId="5F8B0AC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742928F7" w14:textId="77777777" w:rsidR="008D3319" w:rsidRPr="008D3319" w:rsidRDefault="008D3319" w:rsidP="008D3319">
      <w:pPr>
        <w:numPr>
          <w:ilvl w:val="0"/>
          <w:numId w:val="40"/>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hund</w:t>
      </w:r>
      <w:proofErr w:type="spellEnd"/>
      <w:proofErr w:type="gramEnd"/>
      <w:r w:rsidRPr="008D3319">
        <w:rPr>
          <w:rFonts w:ascii="Calibri" w:eastAsia="Times New Roman" w:hAnsi="Calibri" w:cs="Calibri"/>
          <w:sz w:val="22"/>
          <w:szCs w:val="22"/>
          <w:lang w:eastAsia="en-US"/>
        </w:rPr>
        <w:t xml:space="preserve"> = B'.</w:t>
      </w:r>
      <w:proofErr w:type="spellStart"/>
      <w:r w:rsidRPr="008D3319">
        <w:rPr>
          <w:rFonts w:ascii="Calibri" w:eastAsia="Times New Roman" w:hAnsi="Calibri" w:cs="Calibri"/>
          <w:sz w:val="22"/>
          <w:szCs w:val="22"/>
          <w:lang w:eastAsia="en-US"/>
        </w:rPr>
        <w:t>hund</w:t>
      </w:r>
      <w:proofErr w:type="spellEnd"/>
      <w:r w:rsidRPr="008D3319">
        <w:rPr>
          <w:rFonts w:ascii="Calibri" w:eastAsia="Times New Roman" w:hAnsi="Calibri" w:cs="Calibri"/>
          <w:sz w:val="22"/>
          <w:szCs w:val="22"/>
          <w:lang w:eastAsia="en-US"/>
        </w:rPr>
        <w:t xml:space="preserve"> = C'.</w:t>
      </w:r>
      <w:proofErr w:type="spellStart"/>
      <w:r w:rsidRPr="008D3319">
        <w:rPr>
          <w:rFonts w:ascii="Calibri" w:eastAsia="Times New Roman" w:hAnsi="Calibri" w:cs="Calibri"/>
          <w:sz w:val="22"/>
          <w:szCs w:val="22"/>
          <w:lang w:eastAsia="en-US"/>
        </w:rPr>
        <w:t>hund</w:t>
      </w:r>
      <w:proofErr w:type="spellEnd"/>
    </w:p>
    <w:p w14:paraId="6A15802B" w14:textId="766552A4"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4AF856C7" wp14:editId="63A10920">
            <wp:extent cx="4254500" cy="2623608"/>
            <wp:effectExtent l="0" t="0" r="0" b="5715"/>
            <wp:docPr id="13" name="Picture 13" descr="C:\Users\javie\AppData\Local\Packages\Microsoft.Office.OneNote_8wekyb3d8bbwe\TempState\msohtmlclip\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ie\AppData\Local\Packages\Microsoft.Office.OneNote_8wekyb3d8bbwe\TempState\msohtmlclip\clip_image01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61771" cy="2628092"/>
                    </a:xfrm>
                    <a:prstGeom prst="rect">
                      <a:avLst/>
                    </a:prstGeom>
                    <a:noFill/>
                    <a:ln>
                      <a:noFill/>
                    </a:ln>
                  </pic:spPr>
                </pic:pic>
              </a:graphicData>
            </a:graphic>
          </wp:inline>
        </w:drawing>
      </w:r>
    </w:p>
    <w:p w14:paraId="55E2D5F3"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A,hund</w:t>
      </w:r>
      <w:proofErr w:type="spellEnd"/>
      <w:proofErr w:type="gramEnd"/>
      <w:r w:rsidRPr="008D3319">
        <w:rPr>
          <w:rFonts w:ascii="Calibri" w:eastAsia="Times New Roman" w:hAnsi="Calibri" w:cs="Calibri"/>
          <w:sz w:val="22"/>
          <w:szCs w:val="22"/>
          <w:lang w:eastAsia="en-US"/>
        </w:rPr>
        <w:t>) = 100</w:t>
      </w:r>
    </w:p>
    <w:p w14:paraId="7A36AD6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B,hund</w:t>
      </w:r>
      <w:proofErr w:type="spellEnd"/>
      <w:proofErr w:type="gramEnd"/>
      <w:r w:rsidRPr="008D3319">
        <w:rPr>
          <w:rFonts w:ascii="Calibri" w:eastAsia="Times New Roman" w:hAnsi="Calibri" w:cs="Calibri"/>
          <w:sz w:val="22"/>
          <w:szCs w:val="22"/>
          <w:lang w:eastAsia="en-US"/>
        </w:rPr>
        <w:t>) = 100</w:t>
      </w:r>
    </w:p>
    <w:p w14:paraId="1EA8533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5000000 V(</w:t>
      </w:r>
      <w:proofErr w:type="spellStart"/>
      <w:r w:rsidRPr="008D3319">
        <w:rPr>
          <w:rFonts w:ascii="Calibri" w:eastAsia="Times New Roman" w:hAnsi="Calibri" w:cs="Calibri"/>
          <w:sz w:val="22"/>
          <w:szCs w:val="22"/>
          <w:lang w:eastAsia="en-US"/>
        </w:rPr>
        <w:t>C,hund</w:t>
      </w:r>
      <w:proofErr w:type="spellEnd"/>
      <w:r w:rsidRPr="008D3319">
        <w:rPr>
          <w:rFonts w:ascii="Calibri" w:eastAsia="Times New Roman" w:hAnsi="Calibri" w:cs="Calibri"/>
          <w:sz w:val="22"/>
          <w:szCs w:val="22"/>
          <w:lang w:eastAsia="en-US"/>
        </w:rPr>
        <w:t>) = 100</w:t>
      </w:r>
    </w:p>
    <w:p w14:paraId="3A8D415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Selected plan: merge join </w:t>
      </w:r>
      <w:proofErr w:type="spellStart"/>
      <w:proofErr w:type="gramStart"/>
      <w:r w:rsidRPr="008D3319">
        <w:rPr>
          <w:rFonts w:ascii="Calibri" w:eastAsia="Times New Roman" w:hAnsi="Calibri" w:cs="Calibri"/>
          <w:sz w:val="22"/>
          <w:szCs w:val="22"/>
          <w:lang w:eastAsia="en-US"/>
        </w:rPr>
        <w:t>A,b</w:t>
      </w:r>
      <w:proofErr w:type="spellEnd"/>
      <w:proofErr w:type="gramEnd"/>
      <w:r w:rsidRPr="008D3319">
        <w:rPr>
          <w:rFonts w:ascii="Calibri" w:eastAsia="Times New Roman" w:hAnsi="Calibri" w:cs="Calibri"/>
          <w:sz w:val="22"/>
          <w:szCs w:val="22"/>
          <w:lang w:eastAsia="en-US"/>
        </w:rPr>
        <w:t>, hash join c. The query plan changes from 16.</w:t>
      </w:r>
    </w:p>
    <w:p w14:paraId="58118B90" w14:textId="77777777" w:rsidR="008D3319" w:rsidRPr="008D3319" w:rsidRDefault="008D3319" w:rsidP="008D3319">
      <w:pPr>
        <w:numPr>
          <w:ilvl w:val="0"/>
          <w:numId w:val="41"/>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Do 16 and 17 produce different results?</w:t>
      </w:r>
    </w:p>
    <w:p w14:paraId="3423FA0A"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Yes. 16 chooses hash join to join </w:t>
      </w:r>
      <w:proofErr w:type="spellStart"/>
      <w:proofErr w:type="gramStart"/>
      <w:r w:rsidRPr="008D3319">
        <w:rPr>
          <w:rFonts w:ascii="Calibri" w:eastAsia="Times New Roman" w:hAnsi="Calibri" w:cs="Calibri"/>
          <w:sz w:val="22"/>
          <w:szCs w:val="22"/>
          <w:lang w:eastAsia="en-US"/>
        </w:rPr>
        <w:t>a,b</w:t>
      </w:r>
      <w:proofErr w:type="spellEnd"/>
      <w:r w:rsidRPr="008D3319">
        <w:rPr>
          <w:rFonts w:ascii="Calibri" w:eastAsia="Times New Roman" w:hAnsi="Calibri" w:cs="Calibri"/>
          <w:sz w:val="22"/>
          <w:szCs w:val="22"/>
          <w:lang w:eastAsia="en-US"/>
        </w:rPr>
        <w:t>.</w:t>
      </w:r>
      <w:proofErr w:type="gramEnd"/>
      <w:r w:rsidRPr="008D3319">
        <w:rPr>
          <w:rFonts w:ascii="Calibri" w:eastAsia="Times New Roman" w:hAnsi="Calibri" w:cs="Calibri"/>
          <w:sz w:val="22"/>
          <w:szCs w:val="22"/>
          <w:lang w:eastAsia="en-US"/>
        </w:rPr>
        <w:t xml:space="preserve"> 17 chooses merge join. The transition point is at the </w:t>
      </w:r>
      <w:proofErr w:type="spellStart"/>
      <w:r w:rsidRPr="008D3319">
        <w:rPr>
          <w:rFonts w:ascii="Calibri" w:eastAsia="Times New Roman" w:hAnsi="Calibri" w:cs="Calibri"/>
          <w:sz w:val="22"/>
          <w:szCs w:val="22"/>
          <w:lang w:eastAsia="en-US"/>
        </w:rPr>
        <w:t>ot</w:t>
      </w:r>
      <w:proofErr w:type="spellEnd"/>
      <w:r w:rsidRPr="008D3319">
        <w:rPr>
          <w:rFonts w:ascii="Calibri" w:eastAsia="Times New Roman" w:hAnsi="Calibri" w:cs="Calibri"/>
          <w:sz w:val="22"/>
          <w:szCs w:val="22"/>
          <w:lang w:eastAsia="en-US"/>
        </w:rPr>
        <w:t xml:space="preserve"> attribute</w:t>
      </w:r>
    </w:p>
    <w:p w14:paraId="633C2C98" w14:textId="27FE5EF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3425FDB0" wp14:editId="79179BFC">
            <wp:extent cx="4193865" cy="3098800"/>
            <wp:effectExtent l="0" t="0" r="0" b="6350"/>
            <wp:docPr id="12" name="Picture 12" descr="C:\Users\javie\AppData\Local\Packages\Microsoft.Office.OneNote_8wekyb3d8bbwe\TempState\msohtmlclip\clip_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vie\AppData\Local\Packages\Microsoft.Office.OneNote_8wekyb3d8bbwe\TempState\msohtmlclip\clip_image016.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98596" cy="3102296"/>
                    </a:xfrm>
                    <a:prstGeom prst="rect">
                      <a:avLst/>
                    </a:prstGeom>
                    <a:noFill/>
                    <a:ln>
                      <a:noFill/>
                    </a:ln>
                  </pic:spPr>
                </pic:pic>
              </a:graphicData>
            </a:graphic>
          </wp:inline>
        </w:drawing>
      </w:r>
    </w:p>
    <w:p w14:paraId="1687B0B1"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Section 2:</w:t>
      </w:r>
    </w:p>
    <w:p w14:paraId="6E92383C" w14:textId="77777777" w:rsidR="008D3319" w:rsidRPr="008D3319" w:rsidRDefault="008D3319" w:rsidP="008D3319">
      <w:pPr>
        <w:numPr>
          <w:ilvl w:val="0"/>
          <w:numId w:val="42"/>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r w:rsidRPr="008D3319">
        <w:rPr>
          <w:rFonts w:ascii="Calibri" w:eastAsia="Times New Roman" w:hAnsi="Calibri" w:cs="Calibri"/>
          <w:sz w:val="22"/>
          <w:szCs w:val="22"/>
          <w:lang w:eastAsia="en-US"/>
        </w:rPr>
        <w:t xml:space="preserve"> AND</w:t>
      </w:r>
    </w:p>
    <w:p w14:paraId="7A845000"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A.ht = </w:t>
      </w:r>
      <w:proofErr w:type="spellStart"/>
      <w:r w:rsidRPr="008D3319">
        <w:rPr>
          <w:rFonts w:ascii="Calibri" w:eastAsia="Times New Roman" w:hAnsi="Calibri" w:cs="Calibri"/>
          <w:sz w:val="22"/>
          <w:szCs w:val="22"/>
          <w:lang w:eastAsia="en-US"/>
        </w:rPr>
        <w:t>A</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AND</w:t>
      </w:r>
    </w:p>
    <w:p w14:paraId="40FE1A1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B.pk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hund</w:t>
      </w:r>
      <w:proofErr w:type="spellEnd"/>
      <w:proofErr w:type="gramEnd"/>
      <w:r w:rsidRPr="008D3319">
        <w:rPr>
          <w:rFonts w:ascii="Calibri" w:eastAsia="Times New Roman" w:hAnsi="Calibri" w:cs="Calibri"/>
          <w:sz w:val="22"/>
          <w:szCs w:val="22"/>
          <w:lang w:eastAsia="en-US"/>
        </w:rPr>
        <w:t xml:space="preserve"> AND</w:t>
      </w:r>
    </w:p>
    <w:p w14:paraId="6F3BDB90"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r w:rsidRPr="008D3319">
        <w:rPr>
          <w:rFonts w:ascii="Calibri" w:eastAsia="Times New Roman" w:hAnsi="Calibri" w:cs="Calibri"/>
          <w:sz w:val="22"/>
          <w:szCs w:val="22"/>
          <w:lang w:eastAsia="en-US"/>
        </w:rPr>
        <w:t xml:space="preserve"> AND</w:t>
      </w:r>
    </w:p>
    <w:p w14:paraId="66632323"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 </w:t>
      </w: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xml:space="preserve"> AND</w:t>
      </w:r>
    </w:p>
    <w:p w14:paraId="0447F16D"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B</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hund</w:t>
      </w:r>
      <w:proofErr w:type="spellEnd"/>
      <w:proofErr w:type="gramEnd"/>
      <w:r w:rsidRPr="008D3319">
        <w:rPr>
          <w:rFonts w:ascii="Calibri" w:eastAsia="Times New Roman" w:hAnsi="Calibri" w:cs="Calibri"/>
          <w:sz w:val="22"/>
          <w:szCs w:val="22"/>
          <w:lang w:eastAsia="en-US"/>
        </w:rPr>
        <w:t xml:space="preserve"> = A.ht</w:t>
      </w:r>
    </w:p>
    <w:p w14:paraId="570591CD" w14:textId="6A5F9D4F"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30822A45" wp14:editId="20AD0C4E">
            <wp:extent cx="4006850" cy="2745292"/>
            <wp:effectExtent l="0" t="0" r="0" b="0"/>
            <wp:docPr id="11" name="Picture 11" descr="C:\Users\javie\AppData\Local\Packages\Microsoft.Office.OneNote_8wekyb3d8bbwe\TempState\msohtmlclip\clip_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e\AppData\Local\Packages\Microsoft.Office.OneNote_8wekyb3d8bbwe\TempState\msohtmlclip\clip_image017.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8648" cy="2746524"/>
                    </a:xfrm>
                    <a:prstGeom prst="rect">
                      <a:avLst/>
                    </a:prstGeom>
                    <a:noFill/>
                    <a:ln>
                      <a:noFill/>
                    </a:ln>
                  </pic:spPr>
                </pic:pic>
              </a:graphicData>
            </a:graphic>
          </wp:inline>
        </w:drawing>
      </w:r>
    </w:p>
    <w:p w14:paraId="0BB74FF3"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1282D50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The estimated size in the last hash inner join is over 3 quadrillion rows (3,172,245,629,574,755)</w:t>
      </w:r>
    </w:p>
    <w:p w14:paraId="4033266A" w14:textId="77777777" w:rsidR="008D3319" w:rsidRPr="008D3319" w:rsidRDefault="008D3319" w:rsidP="008D3319">
      <w:pPr>
        <w:numPr>
          <w:ilvl w:val="0"/>
          <w:numId w:val="43"/>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A'ht</w:t>
      </w:r>
      <w:proofErr w:type="spellEnd"/>
      <w:r w:rsidRPr="008D3319">
        <w:rPr>
          <w:rFonts w:ascii="Calibri" w:eastAsia="Times New Roman" w:hAnsi="Calibri" w:cs="Calibri"/>
          <w:sz w:val="22"/>
          <w:szCs w:val="22"/>
          <w:lang w:eastAsia="en-US"/>
        </w:rPr>
        <w:t xml:space="preserve">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r w:rsidRPr="008D3319">
        <w:rPr>
          <w:rFonts w:ascii="Calibri" w:eastAsia="Times New Roman" w:hAnsi="Calibri" w:cs="Calibri"/>
          <w:sz w:val="22"/>
          <w:szCs w:val="22"/>
          <w:lang w:eastAsia="en-US"/>
        </w:rPr>
        <w:t xml:space="preserve"> AND</w:t>
      </w:r>
    </w:p>
    <w:p w14:paraId="0555852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A</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 5 AND</w:t>
      </w:r>
    </w:p>
    <w:p w14:paraId="3CE2F2E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A.ht &lt; </w:t>
      </w:r>
      <w:proofErr w:type="spellStart"/>
      <w:r w:rsidRPr="008D3319">
        <w:rPr>
          <w:rFonts w:ascii="Calibri" w:eastAsia="Times New Roman" w:hAnsi="Calibri" w:cs="Calibri"/>
          <w:sz w:val="22"/>
          <w:szCs w:val="22"/>
          <w:lang w:eastAsia="en-US"/>
        </w:rPr>
        <w:t>A</w:t>
      </w:r>
      <w:proofErr w:type="gramStart"/>
      <w:r w:rsidRPr="008D3319">
        <w:rPr>
          <w:rFonts w:ascii="Calibri" w:eastAsia="Times New Roman" w:hAnsi="Calibri" w:cs="Calibri"/>
          <w:sz w:val="22"/>
          <w:szCs w:val="22"/>
          <w:lang w:eastAsia="en-US"/>
        </w:rPr>
        <w:t>'.ten</w:t>
      </w:r>
      <w:proofErr w:type="spellEnd"/>
      <w:proofErr w:type="gramEnd"/>
      <w:r w:rsidRPr="008D3319">
        <w:rPr>
          <w:rFonts w:ascii="Calibri" w:eastAsia="Times New Roman" w:hAnsi="Calibri" w:cs="Calibri"/>
          <w:sz w:val="22"/>
          <w:szCs w:val="22"/>
          <w:lang w:eastAsia="en-US"/>
        </w:rPr>
        <w:t xml:space="preserve"> AND</w:t>
      </w:r>
    </w:p>
    <w:p w14:paraId="698E574B"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B.pk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hund</w:t>
      </w:r>
      <w:proofErr w:type="spellEnd"/>
      <w:proofErr w:type="gramEnd"/>
      <w:r w:rsidRPr="008D3319">
        <w:rPr>
          <w:rFonts w:ascii="Calibri" w:eastAsia="Times New Roman" w:hAnsi="Calibri" w:cs="Calibri"/>
          <w:sz w:val="22"/>
          <w:szCs w:val="22"/>
          <w:lang w:eastAsia="en-US"/>
        </w:rPr>
        <w:t xml:space="preserve"> AND</w:t>
      </w:r>
    </w:p>
    <w:p w14:paraId="14B7D95A"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spellStart"/>
      <w:proofErr w:type="gramStart"/>
      <w:r w:rsidRPr="008D3319">
        <w:rPr>
          <w:rFonts w:ascii="Calibri" w:eastAsia="Times New Roman" w:hAnsi="Calibri" w:cs="Calibri"/>
          <w:sz w:val="22"/>
          <w:szCs w:val="22"/>
          <w:lang w:eastAsia="en-US"/>
        </w:rPr>
        <w:t>B.ot</w:t>
      </w:r>
      <w:proofErr w:type="spellEnd"/>
      <w:proofErr w:type="gramEnd"/>
      <w:r w:rsidRPr="008D3319">
        <w:rPr>
          <w:rFonts w:ascii="Calibri" w:eastAsia="Times New Roman" w:hAnsi="Calibri" w:cs="Calibri"/>
          <w:sz w:val="22"/>
          <w:szCs w:val="22"/>
          <w:lang w:eastAsia="en-US"/>
        </w:rPr>
        <w:t xml:space="preserve"> &lt; 500 AND</w:t>
      </w:r>
    </w:p>
    <w:p w14:paraId="6C1A03E5"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A'.ht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p>
    <w:p w14:paraId="3D145CDB" w14:textId="666C3FB2"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0C9C7109" wp14:editId="224FC8E0">
            <wp:extent cx="4197350" cy="2394194"/>
            <wp:effectExtent l="0" t="0" r="0" b="6350"/>
            <wp:docPr id="10" name="Picture 10" descr="C:\Users\javie\AppData\Local\Packages\Microsoft.Office.OneNote_8wekyb3d8bbwe\TempState\msohtmlclip\clip_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vie\AppData\Local\Packages\Microsoft.Office.OneNote_8wekyb3d8bbwe\TempState\msohtmlclip\clip_image018.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02973" cy="2397401"/>
                    </a:xfrm>
                    <a:prstGeom prst="rect">
                      <a:avLst/>
                    </a:prstGeom>
                    <a:noFill/>
                    <a:ln>
                      <a:noFill/>
                    </a:ln>
                  </pic:spPr>
                </pic:pic>
              </a:graphicData>
            </a:graphic>
          </wp:inline>
        </w:drawing>
      </w:r>
    </w:p>
    <w:p w14:paraId="513B105B"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The estimated size of the last merge inner join is: over 21 trillion </w:t>
      </w:r>
      <w:proofErr w:type="gramStart"/>
      <w:r w:rsidRPr="008D3319">
        <w:rPr>
          <w:rFonts w:ascii="Calibri" w:eastAsia="Times New Roman" w:hAnsi="Calibri" w:cs="Calibri"/>
          <w:sz w:val="22"/>
          <w:szCs w:val="22"/>
          <w:lang w:eastAsia="en-US"/>
        </w:rPr>
        <w:t>rows( 21,554,197,796,542</w:t>
      </w:r>
      <w:proofErr w:type="gramEnd"/>
      <w:r w:rsidRPr="008D3319">
        <w:rPr>
          <w:rFonts w:ascii="Calibri" w:eastAsia="Times New Roman" w:hAnsi="Calibri" w:cs="Calibri"/>
          <w:sz w:val="22"/>
          <w:szCs w:val="22"/>
          <w:lang w:eastAsia="en-US"/>
        </w:rPr>
        <w:t>)!</w:t>
      </w:r>
    </w:p>
    <w:p w14:paraId="61EF41E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The compiler did not notice the equivalent predicate.</w:t>
      </w:r>
    </w:p>
    <w:p w14:paraId="32BF583D" w14:textId="77777777" w:rsidR="008D3319" w:rsidRPr="008D3319" w:rsidRDefault="008D3319" w:rsidP="008D3319">
      <w:pPr>
        <w:numPr>
          <w:ilvl w:val="0"/>
          <w:numId w:val="44"/>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A.ht = B.tt = </w:t>
      </w:r>
      <w:proofErr w:type="spellStart"/>
      <w:proofErr w:type="gramStart"/>
      <w:r w:rsidRPr="008D3319">
        <w:rPr>
          <w:rFonts w:ascii="Calibri" w:eastAsia="Times New Roman" w:hAnsi="Calibri" w:cs="Calibri"/>
          <w:sz w:val="22"/>
          <w:szCs w:val="22"/>
          <w:lang w:eastAsia="en-US"/>
        </w:rPr>
        <w:t>C.ot</w:t>
      </w:r>
      <w:proofErr w:type="spellEnd"/>
      <w:proofErr w:type="gramEnd"/>
    </w:p>
    <w:p w14:paraId="71A8ED88" w14:textId="6FA0E42B"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68A9232F" wp14:editId="42C811F4">
            <wp:extent cx="4534728" cy="2317750"/>
            <wp:effectExtent l="0" t="0" r="0" b="6350"/>
            <wp:docPr id="9" name="Picture 9" descr="C:\Users\javie\AppData\Local\Packages\Microsoft.Office.OneNote_8wekyb3d8bbwe\TempState\msohtmlclip\clip_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ie\AppData\Local\Packages\Microsoft.Office.OneNote_8wekyb3d8bbwe\TempState\msohtmlclip\clip_image019.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41036" cy="2320974"/>
                    </a:xfrm>
                    <a:prstGeom prst="rect">
                      <a:avLst/>
                    </a:prstGeom>
                    <a:noFill/>
                    <a:ln>
                      <a:noFill/>
                    </a:ln>
                  </pic:spPr>
                </pic:pic>
              </a:graphicData>
            </a:graphic>
          </wp:inline>
        </w:drawing>
      </w:r>
    </w:p>
    <w:p w14:paraId="78AD5E48"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2E06F54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5BFD82A2"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B,tt</w:t>
      </w:r>
      <w:proofErr w:type="spellEnd"/>
      <w:proofErr w:type="gramEnd"/>
      <w:r w:rsidRPr="008D3319">
        <w:rPr>
          <w:rFonts w:ascii="Calibri" w:eastAsia="Times New Roman" w:hAnsi="Calibri" w:cs="Calibri"/>
          <w:sz w:val="22"/>
          <w:szCs w:val="22"/>
          <w:lang w:eastAsia="en-US"/>
        </w:rPr>
        <w:t>) =   10000</w:t>
      </w:r>
    </w:p>
    <w:p w14:paraId="27895DC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V(</w:t>
      </w: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 1000</w:t>
      </w:r>
    </w:p>
    <w:p w14:paraId="5BDEE4AB" w14:textId="77777777" w:rsidR="008D3319" w:rsidRPr="008D3319" w:rsidRDefault="008D3319" w:rsidP="008D3319">
      <w:pPr>
        <w:numPr>
          <w:ilvl w:val="0"/>
          <w:numId w:val="45"/>
        </w:numPr>
        <w:suppressAutoHyphens w:val="0"/>
        <w:spacing w:line="240" w:lineRule="auto"/>
        <w:ind w:left="540"/>
        <w:textAlignment w:val="center"/>
        <w:rPr>
          <w:rFonts w:ascii="Calibri" w:eastAsia="Times New Roman" w:hAnsi="Calibri" w:cs="Calibri"/>
          <w:sz w:val="22"/>
          <w:szCs w:val="22"/>
          <w:lang w:eastAsia="en-US"/>
        </w:rPr>
      </w:pP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xml:space="preserve"> = B.tt = A.ht</w:t>
      </w:r>
    </w:p>
    <w:p w14:paraId="10F7645E" w14:textId="4C979E35"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drawing>
          <wp:inline distT="0" distB="0" distL="0" distR="0" wp14:anchorId="3BB7B5C4" wp14:editId="4DC8FF48">
            <wp:extent cx="4292600" cy="2221971"/>
            <wp:effectExtent l="0" t="0" r="0" b="6985"/>
            <wp:docPr id="8" name="Picture 8" descr="C:\Users\javie\AppData\Local\Packages\Microsoft.Office.OneNote_8wekyb3d8bbwe\TempState\msohtmlclip\clip_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AppData\Local\Packages\Microsoft.Office.OneNote_8wekyb3d8bbwe\TempState\msohtmlclip\clip_image02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99354" cy="2225467"/>
                    </a:xfrm>
                    <a:prstGeom prst="rect">
                      <a:avLst/>
                    </a:prstGeom>
                    <a:noFill/>
                    <a:ln>
                      <a:noFill/>
                    </a:ln>
                  </pic:spPr>
                </pic:pic>
              </a:graphicData>
            </a:graphic>
          </wp:inline>
        </w:drawing>
      </w:r>
    </w:p>
    <w:p w14:paraId="7DD2215E"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The query plan changes between 21 and 22 even though the only difference is the order of the tables in the query.</w:t>
      </w:r>
    </w:p>
    <w:p w14:paraId="01570E5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V(</w:t>
      </w:r>
      <w:proofErr w:type="spellStart"/>
      <w:proofErr w:type="gramStart"/>
      <w:r w:rsidRPr="008D3319">
        <w:rPr>
          <w:rFonts w:ascii="Calibri" w:eastAsia="Times New Roman" w:hAnsi="Calibri" w:cs="Calibri"/>
          <w:sz w:val="22"/>
          <w:szCs w:val="22"/>
          <w:lang w:eastAsia="en-US"/>
        </w:rPr>
        <w:t>A,ht</w:t>
      </w:r>
      <w:proofErr w:type="spellEnd"/>
      <w:proofErr w:type="gramEnd"/>
      <w:r w:rsidRPr="008D3319">
        <w:rPr>
          <w:rFonts w:ascii="Calibri" w:eastAsia="Times New Roman" w:hAnsi="Calibri" w:cs="Calibri"/>
          <w:sz w:val="22"/>
          <w:szCs w:val="22"/>
          <w:lang w:eastAsia="en-US"/>
        </w:rPr>
        <w:t>) =  100000</w:t>
      </w:r>
    </w:p>
    <w:p w14:paraId="03CD9E09"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V(</w:t>
      </w:r>
      <w:proofErr w:type="spellStart"/>
      <w:proofErr w:type="gramStart"/>
      <w:r w:rsidRPr="008D3319">
        <w:rPr>
          <w:rFonts w:ascii="Calibri" w:eastAsia="Times New Roman" w:hAnsi="Calibri" w:cs="Calibri"/>
          <w:sz w:val="22"/>
          <w:szCs w:val="22"/>
          <w:lang w:eastAsia="en-US"/>
        </w:rPr>
        <w:t>B,tt</w:t>
      </w:r>
      <w:proofErr w:type="spellEnd"/>
      <w:proofErr w:type="gramEnd"/>
      <w:r w:rsidRPr="008D3319">
        <w:rPr>
          <w:rFonts w:ascii="Calibri" w:eastAsia="Times New Roman" w:hAnsi="Calibri" w:cs="Calibri"/>
          <w:sz w:val="22"/>
          <w:szCs w:val="22"/>
          <w:lang w:eastAsia="en-US"/>
        </w:rPr>
        <w:t>) =   10000</w:t>
      </w:r>
    </w:p>
    <w:p w14:paraId="023479DE" w14:textId="77777777" w:rsidR="008D3319" w:rsidRPr="008D3319" w:rsidRDefault="008D3319" w:rsidP="008D3319">
      <w:pPr>
        <w:suppressAutoHyphens w:val="0"/>
        <w:spacing w:line="240" w:lineRule="auto"/>
        <w:ind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xml:space="preserve">           </w:t>
      </w: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V(</w:t>
      </w: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 1000</w:t>
      </w:r>
    </w:p>
    <w:p w14:paraId="3233FA45"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0F15019D" w14:textId="77777777" w:rsidR="008D3319" w:rsidRPr="008D3319" w:rsidRDefault="008D3319" w:rsidP="008D3319">
      <w:pPr>
        <w:numPr>
          <w:ilvl w:val="0"/>
          <w:numId w:val="46"/>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A.pk = B'.</w:t>
      </w:r>
      <w:proofErr w:type="spellStart"/>
      <w:r w:rsidRPr="008D3319">
        <w:rPr>
          <w:rFonts w:ascii="Calibri" w:eastAsia="Times New Roman" w:hAnsi="Calibri" w:cs="Calibri"/>
          <w:sz w:val="22"/>
          <w:szCs w:val="22"/>
          <w:lang w:eastAsia="en-US"/>
        </w:rPr>
        <w:t>tt</w:t>
      </w:r>
      <w:proofErr w:type="spellEnd"/>
      <w:r w:rsidRPr="008D3319">
        <w:rPr>
          <w:rFonts w:ascii="Calibri" w:eastAsia="Times New Roman" w:hAnsi="Calibri" w:cs="Calibri"/>
          <w:sz w:val="22"/>
          <w:szCs w:val="22"/>
          <w:lang w:eastAsia="en-US"/>
        </w:rPr>
        <w:t xml:space="preserve"> = 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p>
    <w:p w14:paraId="33EBA333" w14:textId="057218D1"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noProof/>
          <w:sz w:val="22"/>
          <w:szCs w:val="22"/>
          <w:lang w:eastAsia="en-US"/>
        </w:rPr>
        <w:lastRenderedPageBreak/>
        <w:drawing>
          <wp:inline distT="0" distB="0" distL="0" distR="0" wp14:anchorId="11C4E511" wp14:editId="761CB0E7">
            <wp:extent cx="4567973" cy="2216150"/>
            <wp:effectExtent l="0" t="0" r="4445" b="0"/>
            <wp:docPr id="7" name="Picture 7" descr="C:\Users\javie\AppData\Local\Packages\Microsoft.Office.OneNote_8wekyb3d8bbwe\TempState\msohtmlclip\clip_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ie\AppData\Local\Packages\Microsoft.Office.OneNote_8wekyb3d8bbwe\TempState\msohtmlclip\clip_image02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84622" cy="2224227"/>
                    </a:xfrm>
                    <a:prstGeom prst="rect">
                      <a:avLst/>
                    </a:prstGeom>
                    <a:noFill/>
                    <a:ln>
                      <a:noFill/>
                    </a:ln>
                  </pic:spPr>
                </pic:pic>
              </a:graphicData>
            </a:graphic>
          </wp:inline>
        </w:drawing>
      </w:r>
    </w:p>
    <w:p w14:paraId="71E0BA1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T(</w:t>
      </w:r>
      <w:proofErr w:type="spellStart"/>
      <w:proofErr w:type="gramStart"/>
      <w:r w:rsidRPr="008D3319">
        <w:rPr>
          <w:rFonts w:ascii="Calibri" w:eastAsia="Times New Roman" w:hAnsi="Calibri" w:cs="Calibri"/>
          <w:sz w:val="22"/>
          <w:szCs w:val="22"/>
          <w:lang w:eastAsia="en-US"/>
        </w:rPr>
        <w:t>A,pk</w:t>
      </w:r>
      <w:proofErr w:type="spellEnd"/>
      <w:proofErr w:type="gramEnd"/>
      <w:r w:rsidRPr="008D3319">
        <w:rPr>
          <w:rFonts w:ascii="Calibri" w:eastAsia="Times New Roman" w:hAnsi="Calibri" w:cs="Calibri"/>
          <w:sz w:val="22"/>
          <w:szCs w:val="22"/>
          <w:lang w:eastAsia="en-US"/>
        </w:rPr>
        <w:t>) =  5000000</w:t>
      </w:r>
    </w:p>
    <w:p w14:paraId="554FC0AC"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T(</w:t>
      </w:r>
      <w:proofErr w:type="spellStart"/>
      <w:proofErr w:type="gramStart"/>
      <w:r w:rsidRPr="008D3319">
        <w:rPr>
          <w:rFonts w:ascii="Calibri" w:eastAsia="Times New Roman" w:hAnsi="Calibri" w:cs="Calibri"/>
          <w:sz w:val="22"/>
          <w:szCs w:val="22"/>
          <w:lang w:eastAsia="en-US"/>
        </w:rPr>
        <w:t>B,tt</w:t>
      </w:r>
      <w:proofErr w:type="spellEnd"/>
      <w:proofErr w:type="gramEnd"/>
      <w:r w:rsidRPr="008D3319">
        <w:rPr>
          <w:rFonts w:ascii="Calibri" w:eastAsia="Times New Roman" w:hAnsi="Calibri" w:cs="Calibri"/>
          <w:sz w:val="22"/>
          <w:szCs w:val="22"/>
          <w:lang w:eastAsia="en-US"/>
        </w:rPr>
        <w:t>) =   10000</w:t>
      </w:r>
    </w:p>
    <w:p w14:paraId="6F9F68DD"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T(</w:t>
      </w: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 1000</w:t>
      </w:r>
    </w:p>
    <w:p w14:paraId="5186D315"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3C5C9C94" w14:textId="77777777" w:rsidR="008D3319" w:rsidRPr="008D3319" w:rsidRDefault="008D3319" w:rsidP="008D3319">
      <w:pPr>
        <w:numPr>
          <w:ilvl w:val="0"/>
          <w:numId w:val="47"/>
        </w:numPr>
        <w:suppressAutoHyphens w:val="0"/>
        <w:spacing w:line="240" w:lineRule="auto"/>
        <w:ind w:left="540"/>
        <w:textAlignment w:val="center"/>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C</w:t>
      </w:r>
      <w:proofErr w:type="gramStart"/>
      <w:r w:rsidRPr="008D3319">
        <w:rPr>
          <w:rFonts w:ascii="Calibri" w:eastAsia="Times New Roman" w:hAnsi="Calibri" w:cs="Calibri"/>
          <w:sz w:val="22"/>
          <w:szCs w:val="22"/>
          <w:lang w:eastAsia="en-US"/>
        </w:rPr>
        <w:t>'.</w:t>
      </w:r>
      <w:proofErr w:type="spellStart"/>
      <w:r w:rsidRPr="008D3319">
        <w:rPr>
          <w:rFonts w:ascii="Calibri" w:eastAsia="Times New Roman" w:hAnsi="Calibri" w:cs="Calibri"/>
          <w:sz w:val="22"/>
          <w:szCs w:val="22"/>
          <w:lang w:eastAsia="en-US"/>
        </w:rPr>
        <w:t>ot</w:t>
      </w:r>
      <w:proofErr w:type="spellEnd"/>
      <w:proofErr w:type="gramEnd"/>
      <w:r w:rsidRPr="008D3319">
        <w:rPr>
          <w:rFonts w:ascii="Calibri" w:eastAsia="Times New Roman" w:hAnsi="Calibri" w:cs="Calibri"/>
          <w:sz w:val="22"/>
          <w:szCs w:val="22"/>
          <w:lang w:eastAsia="en-US"/>
        </w:rPr>
        <w:t xml:space="preserve"> = B'.</w:t>
      </w:r>
      <w:proofErr w:type="spellStart"/>
      <w:r w:rsidRPr="008D3319">
        <w:rPr>
          <w:rFonts w:ascii="Calibri" w:eastAsia="Times New Roman" w:hAnsi="Calibri" w:cs="Calibri"/>
          <w:sz w:val="22"/>
          <w:szCs w:val="22"/>
          <w:lang w:eastAsia="en-US"/>
        </w:rPr>
        <w:t>tt</w:t>
      </w:r>
      <w:proofErr w:type="spellEnd"/>
      <w:r w:rsidRPr="008D3319">
        <w:rPr>
          <w:rFonts w:ascii="Calibri" w:eastAsia="Times New Roman" w:hAnsi="Calibri" w:cs="Calibri"/>
          <w:sz w:val="22"/>
          <w:szCs w:val="22"/>
          <w:lang w:eastAsia="en-US"/>
        </w:rPr>
        <w:t xml:space="preserve"> = A.pk</w:t>
      </w:r>
    </w:p>
    <w:p w14:paraId="47EFAC56" w14:textId="4AF61702"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bookmarkStart w:id="0" w:name="_GoBack"/>
      <w:bookmarkEnd w:id="0"/>
      <w:r w:rsidRPr="008D3319">
        <w:rPr>
          <w:rFonts w:ascii="Calibri" w:eastAsia="Times New Roman" w:hAnsi="Calibri" w:cs="Calibri"/>
          <w:noProof/>
          <w:sz w:val="22"/>
          <w:szCs w:val="22"/>
          <w:lang w:eastAsia="en-US"/>
        </w:rPr>
        <w:drawing>
          <wp:inline distT="0" distB="0" distL="0" distR="0" wp14:anchorId="49946DE1" wp14:editId="44A33E02">
            <wp:extent cx="4451350" cy="1998827"/>
            <wp:effectExtent l="0" t="0" r="6350" b="1905"/>
            <wp:docPr id="6" name="Picture 6" descr="C:\Users\javie\AppData\Local\Packages\Microsoft.Office.OneNote_8wekyb3d8bbwe\TempState\msohtmlclip\clip_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vie\AppData\Local\Packages\Microsoft.Office.OneNote_8wekyb3d8bbwe\TempState\msohtmlclip\clip_image02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63350" cy="2004215"/>
                    </a:xfrm>
                    <a:prstGeom prst="rect">
                      <a:avLst/>
                    </a:prstGeom>
                    <a:noFill/>
                    <a:ln>
                      <a:noFill/>
                    </a:ln>
                  </pic:spPr>
                </pic:pic>
              </a:graphicData>
            </a:graphic>
          </wp:inline>
        </w:drawing>
      </w:r>
    </w:p>
    <w:p w14:paraId="50B33F8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0798E12F"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0F0371F6"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 </w:t>
      </w:r>
    </w:p>
    <w:p w14:paraId="1237B27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T(A) = 5000000 T(</w:t>
      </w:r>
      <w:proofErr w:type="spellStart"/>
      <w:proofErr w:type="gramStart"/>
      <w:r w:rsidRPr="008D3319">
        <w:rPr>
          <w:rFonts w:ascii="Calibri" w:eastAsia="Times New Roman" w:hAnsi="Calibri" w:cs="Calibri"/>
          <w:sz w:val="22"/>
          <w:szCs w:val="22"/>
          <w:lang w:eastAsia="en-US"/>
        </w:rPr>
        <w:t>A,pk</w:t>
      </w:r>
      <w:proofErr w:type="spellEnd"/>
      <w:proofErr w:type="gramEnd"/>
      <w:r w:rsidRPr="008D3319">
        <w:rPr>
          <w:rFonts w:ascii="Calibri" w:eastAsia="Times New Roman" w:hAnsi="Calibri" w:cs="Calibri"/>
          <w:sz w:val="22"/>
          <w:szCs w:val="22"/>
          <w:lang w:eastAsia="en-US"/>
        </w:rPr>
        <w:t>) =  5000000</w:t>
      </w:r>
    </w:p>
    <w:p w14:paraId="7DC5B593"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T(B) = 5000000 T(</w:t>
      </w:r>
      <w:proofErr w:type="spellStart"/>
      <w:proofErr w:type="gramStart"/>
      <w:r w:rsidRPr="008D3319">
        <w:rPr>
          <w:rFonts w:ascii="Calibri" w:eastAsia="Times New Roman" w:hAnsi="Calibri" w:cs="Calibri"/>
          <w:sz w:val="22"/>
          <w:szCs w:val="22"/>
          <w:lang w:eastAsia="en-US"/>
        </w:rPr>
        <w:t>B,tt</w:t>
      </w:r>
      <w:proofErr w:type="spellEnd"/>
      <w:proofErr w:type="gramEnd"/>
      <w:r w:rsidRPr="008D3319">
        <w:rPr>
          <w:rFonts w:ascii="Calibri" w:eastAsia="Times New Roman" w:hAnsi="Calibri" w:cs="Calibri"/>
          <w:sz w:val="22"/>
          <w:szCs w:val="22"/>
          <w:lang w:eastAsia="en-US"/>
        </w:rPr>
        <w:t>) =   10000</w:t>
      </w:r>
    </w:p>
    <w:p w14:paraId="24D3B367"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proofErr w:type="gramStart"/>
      <w:r w:rsidRPr="008D3319">
        <w:rPr>
          <w:rFonts w:ascii="Calibri" w:eastAsia="Times New Roman" w:hAnsi="Calibri" w:cs="Calibri"/>
          <w:sz w:val="22"/>
          <w:szCs w:val="22"/>
          <w:lang w:eastAsia="en-US"/>
        </w:rPr>
        <w:t>T(</w:t>
      </w:r>
      <w:proofErr w:type="gramEnd"/>
      <w:r w:rsidRPr="008D3319">
        <w:rPr>
          <w:rFonts w:ascii="Calibri" w:eastAsia="Times New Roman" w:hAnsi="Calibri" w:cs="Calibri"/>
          <w:sz w:val="22"/>
          <w:szCs w:val="22"/>
          <w:lang w:eastAsia="en-US"/>
        </w:rPr>
        <w:t>C ) = 5000000 T(</w:t>
      </w:r>
      <w:proofErr w:type="spellStart"/>
      <w:r w:rsidRPr="008D3319">
        <w:rPr>
          <w:rFonts w:ascii="Calibri" w:eastAsia="Times New Roman" w:hAnsi="Calibri" w:cs="Calibri"/>
          <w:sz w:val="22"/>
          <w:szCs w:val="22"/>
          <w:lang w:eastAsia="en-US"/>
        </w:rPr>
        <w:t>C,ot</w:t>
      </w:r>
      <w:proofErr w:type="spellEnd"/>
      <w:r w:rsidRPr="008D3319">
        <w:rPr>
          <w:rFonts w:ascii="Calibri" w:eastAsia="Times New Roman" w:hAnsi="Calibri" w:cs="Calibri"/>
          <w:sz w:val="22"/>
          <w:szCs w:val="22"/>
          <w:lang w:eastAsia="en-US"/>
        </w:rPr>
        <w:t>) = 1000</w:t>
      </w:r>
    </w:p>
    <w:p w14:paraId="68963894" w14:textId="77777777" w:rsidR="008D3319" w:rsidRPr="008D3319" w:rsidRDefault="008D3319" w:rsidP="008D3319">
      <w:pPr>
        <w:suppressAutoHyphens w:val="0"/>
        <w:spacing w:line="240" w:lineRule="auto"/>
        <w:ind w:left="540" w:firstLine="0"/>
        <w:rPr>
          <w:rFonts w:ascii="Calibri" w:eastAsia="Times New Roman" w:hAnsi="Calibri" w:cs="Calibri"/>
          <w:sz w:val="22"/>
          <w:szCs w:val="22"/>
          <w:lang w:eastAsia="en-US"/>
        </w:rPr>
      </w:pPr>
      <w:r w:rsidRPr="008D3319">
        <w:rPr>
          <w:rFonts w:ascii="Calibri" w:eastAsia="Times New Roman" w:hAnsi="Calibri" w:cs="Calibri"/>
          <w:sz w:val="22"/>
          <w:szCs w:val="22"/>
          <w:lang w:eastAsia="en-US"/>
        </w:rPr>
        <w:t>Again, the query plan changes between 23 and 24 even though the only difference is the order of the tables in the query</w:t>
      </w:r>
    </w:p>
    <w:p w14:paraId="31738F4F" w14:textId="40469601" w:rsidR="00C22F3D" w:rsidRDefault="00C22F3D" w:rsidP="009C5A6A">
      <w:pPr>
        <w:suppressAutoHyphens w:val="0"/>
        <w:jc w:val="both"/>
      </w:pPr>
    </w:p>
    <w:sectPr w:rsidR="00C22F3D" w:rsidSect="00391B04">
      <w:headerReference w:type="default" r:id="rId85"/>
      <w:headerReference w:type="firs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BE798" w14:textId="77777777" w:rsidR="002F63D9" w:rsidRDefault="002F63D9">
      <w:pPr>
        <w:spacing w:line="240" w:lineRule="auto"/>
      </w:pPr>
      <w:r>
        <w:separator/>
      </w:r>
    </w:p>
  </w:endnote>
  <w:endnote w:type="continuationSeparator" w:id="0">
    <w:p w14:paraId="71A7D63E" w14:textId="77777777" w:rsidR="002F63D9" w:rsidRDefault="002F6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05C3D" w14:textId="77777777" w:rsidR="002F63D9" w:rsidRDefault="002F63D9">
      <w:pPr>
        <w:spacing w:line="240" w:lineRule="auto"/>
      </w:pPr>
      <w:r>
        <w:separator/>
      </w:r>
    </w:p>
  </w:footnote>
  <w:footnote w:type="continuationSeparator" w:id="0">
    <w:p w14:paraId="40886EAF" w14:textId="77777777" w:rsidR="002F63D9" w:rsidRDefault="002F6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32D3B" w14:textId="1FF9DD85" w:rsidR="00E614DD" w:rsidRDefault="0074584A">
    <w:pPr>
      <w:pStyle w:val="Header"/>
    </w:pPr>
    <w:r>
      <w:t>Palomares</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E4C25" w14:textId="00B8DB02" w:rsidR="00E614DD" w:rsidRDefault="005271C9">
    <w:pPr>
      <w:pStyle w:val="Header"/>
    </w:pPr>
    <w:r>
      <w:t>Palomares</w:t>
    </w:r>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7225111"/>
    <w:multiLevelType w:val="multilevel"/>
    <w:tmpl w:val="6122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F7DE3"/>
    <w:multiLevelType w:val="multilevel"/>
    <w:tmpl w:val="7D34C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A7A3E"/>
    <w:multiLevelType w:val="multilevel"/>
    <w:tmpl w:val="EB42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CB26DB"/>
    <w:multiLevelType w:val="multilevel"/>
    <w:tmpl w:val="A1604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2260B"/>
    <w:multiLevelType w:val="multilevel"/>
    <w:tmpl w:val="7E10C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212CD2"/>
    <w:multiLevelType w:val="multilevel"/>
    <w:tmpl w:val="69FE9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1C5577"/>
    <w:multiLevelType w:val="multilevel"/>
    <w:tmpl w:val="06EE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977DCD"/>
    <w:multiLevelType w:val="multilevel"/>
    <w:tmpl w:val="05BC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381011"/>
    <w:multiLevelType w:val="multilevel"/>
    <w:tmpl w:val="4320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6D60CBF"/>
    <w:multiLevelType w:val="multilevel"/>
    <w:tmpl w:val="56E0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30CA69D4"/>
    <w:multiLevelType w:val="multilevel"/>
    <w:tmpl w:val="71843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1F7D6F"/>
    <w:multiLevelType w:val="multilevel"/>
    <w:tmpl w:val="D07A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F073B10"/>
    <w:multiLevelType w:val="multilevel"/>
    <w:tmpl w:val="1B6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8838D1"/>
    <w:multiLevelType w:val="hybridMultilevel"/>
    <w:tmpl w:val="F0BAC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0AE6E27"/>
    <w:multiLevelType w:val="multilevel"/>
    <w:tmpl w:val="5E86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3916E0"/>
    <w:multiLevelType w:val="multilevel"/>
    <w:tmpl w:val="A444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3D3CFA"/>
    <w:multiLevelType w:val="multilevel"/>
    <w:tmpl w:val="05422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635A0B"/>
    <w:multiLevelType w:val="multilevel"/>
    <w:tmpl w:val="1F708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4E6E12"/>
    <w:multiLevelType w:val="multilevel"/>
    <w:tmpl w:val="DA40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CA05AE"/>
    <w:multiLevelType w:val="multilevel"/>
    <w:tmpl w:val="2B8A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AD1480F"/>
    <w:multiLevelType w:val="multilevel"/>
    <w:tmpl w:val="676AE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1B5787"/>
    <w:multiLevelType w:val="multilevel"/>
    <w:tmpl w:val="4572ABF8"/>
    <w:numStyleLink w:val="MLAOutline"/>
  </w:abstractNum>
  <w:abstractNum w:abstractNumId="40"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979084F"/>
    <w:multiLevelType w:val="multilevel"/>
    <w:tmpl w:val="FD38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EE0D18"/>
    <w:multiLevelType w:val="multilevel"/>
    <w:tmpl w:val="0B00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F7E10F3"/>
    <w:multiLevelType w:val="multilevel"/>
    <w:tmpl w:val="ED22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4D34F3"/>
    <w:multiLevelType w:val="multilevel"/>
    <w:tmpl w:val="13C4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37"/>
  </w:num>
  <w:num w:numId="13">
    <w:abstractNumId w:val="39"/>
  </w:num>
  <w:num w:numId="14">
    <w:abstractNumId w:val="26"/>
  </w:num>
  <w:num w:numId="15">
    <w:abstractNumId w:val="43"/>
  </w:num>
  <w:num w:numId="16">
    <w:abstractNumId w:val="33"/>
  </w:num>
  <w:num w:numId="17">
    <w:abstractNumId w:val="20"/>
  </w:num>
  <w:num w:numId="18">
    <w:abstractNumId w:val="10"/>
  </w:num>
  <w:num w:numId="19">
    <w:abstractNumId w:val="29"/>
  </w:num>
  <w:num w:numId="20">
    <w:abstractNumId w:val="45"/>
  </w:num>
  <w:num w:numId="21">
    <w:abstractNumId w:val="23"/>
  </w:num>
  <w:num w:numId="22">
    <w:abstractNumId w:val="40"/>
  </w:num>
  <w:num w:numId="23">
    <w:abstractNumId w:val="28"/>
  </w:num>
  <w:num w:numId="24">
    <w:abstractNumId w:val="19"/>
    <w:lvlOverride w:ilvl="0">
      <w:startOverride w:val="1"/>
    </w:lvlOverride>
  </w:num>
  <w:num w:numId="25">
    <w:abstractNumId w:val="13"/>
    <w:lvlOverride w:ilvl="0">
      <w:startOverride w:val="2"/>
    </w:lvlOverride>
  </w:num>
  <w:num w:numId="26">
    <w:abstractNumId w:val="25"/>
    <w:lvlOverride w:ilvl="0">
      <w:startOverride w:val="3"/>
    </w:lvlOverride>
  </w:num>
  <w:num w:numId="27">
    <w:abstractNumId w:val="31"/>
    <w:lvlOverride w:ilvl="0">
      <w:startOverride w:val="4"/>
    </w:lvlOverride>
  </w:num>
  <w:num w:numId="28">
    <w:abstractNumId w:val="38"/>
    <w:lvlOverride w:ilvl="0">
      <w:startOverride w:val="5"/>
    </w:lvlOverride>
  </w:num>
  <w:num w:numId="29">
    <w:abstractNumId w:val="36"/>
    <w:lvlOverride w:ilvl="0">
      <w:startOverride w:val="6"/>
    </w:lvlOverride>
  </w:num>
  <w:num w:numId="30">
    <w:abstractNumId w:val="15"/>
    <w:lvlOverride w:ilvl="0">
      <w:startOverride w:val="7"/>
    </w:lvlOverride>
  </w:num>
  <w:num w:numId="31">
    <w:abstractNumId w:val="17"/>
    <w:lvlOverride w:ilvl="0">
      <w:startOverride w:val="8"/>
    </w:lvlOverride>
  </w:num>
  <w:num w:numId="32">
    <w:abstractNumId w:val="24"/>
    <w:lvlOverride w:ilvl="0">
      <w:startOverride w:val="9"/>
    </w:lvlOverride>
  </w:num>
  <w:num w:numId="33">
    <w:abstractNumId w:val="34"/>
    <w:lvlOverride w:ilvl="0">
      <w:startOverride w:val="10"/>
    </w:lvlOverride>
  </w:num>
  <w:num w:numId="34">
    <w:abstractNumId w:val="27"/>
    <w:lvlOverride w:ilvl="0">
      <w:startOverride w:val="11"/>
    </w:lvlOverride>
  </w:num>
  <w:num w:numId="35">
    <w:abstractNumId w:val="30"/>
    <w:lvlOverride w:ilvl="0">
      <w:startOverride w:val="12"/>
    </w:lvlOverride>
  </w:num>
  <w:num w:numId="36">
    <w:abstractNumId w:val="14"/>
    <w:lvlOverride w:ilvl="0">
      <w:startOverride w:val="13"/>
    </w:lvlOverride>
  </w:num>
  <w:num w:numId="37">
    <w:abstractNumId w:val="46"/>
    <w:lvlOverride w:ilvl="0">
      <w:startOverride w:val="14"/>
    </w:lvlOverride>
  </w:num>
  <w:num w:numId="38">
    <w:abstractNumId w:val="16"/>
    <w:lvlOverride w:ilvl="0">
      <w:startOverride w:val="15"/>
    </w:lvlOverride>
  </w:num>
  <w:num w:numId="39">
    <w:abstractNumId w:val="42"/>
    <w:lvlOverride w:ilvl="0">
      <w:startOverride w:val="16"/>
    </w:lvlOverride>
  </w:num>
  <w:num w:numId="40">
    <w:abstractNumId w:val="41"/>
    <w:lvlOverride w:ilvl="0">
      <w:startOverride w:val="17"/>
    </w:lvlOverride>
  </w:num>
  <w:num w:numId="41">
    <w:abstractNumId w:val="32"/>
    <w:lvlOverride w:ilvl="0">
      <w:startOverride w:val="18"/>
    </w:lvlOverride>
  </w:num>
  <w:num w:numId="42">
    <w:abstractNumId w:val="12"/>
    <w:lvlOverride w:ilvl="0">
      <w:startOverride w:val="19"/>
    </w:lvlOverride>
  </w:num>
  <w:num w:numId="43">
    <w:abstractNumId w:val="11"/>
    <w:lvlOverride w:ilvl="0">
      <w:startOverride w:val="20"/>
    </w:lvlOverride>
  </w:num>
  <w:num w:numId="44">
    <w:abstractNumId w:val="18"/>
    <w:lvlOverride w:ilvl="0">
      <w:startOverride w:val="21"/>
    </w:lvlOverride>
  </w:num>
  <w:num w:numId="45">
    <w:abstractNumId w:val="35"/>
    <w:lvlOverride w:ilvl="0">
      <w:startOverride w:val="22"/>
    </w:lvlOverride>
  </w:num>
  <w:num w:numId="46">
    <w:abstractNumId w:val="22"/>
    <w:lvlOverride w:ilvl="0">
      <w:startOverride w:val="23"/>
    </w:lvlOverride>
  </w:num>
  <w:num w:numId="47">
    <w:abstractNumId w:val="44"/>
    <w:lvlOverride w:ilvl="0">
      <w:startOverride w:val="2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1C9"/>
    <w:rsid w:val="00003D11"/>
    <w:rsid w:val="00005DD9"/>
    <w:rsid w:val="00040CBB"/>
    <w:rsid w:val="000B78C8"/>
    <w:rsid w:val="00142F2F"/>
    <w:rsid w:val="001463B2"/>
    <w:rsid w:val="00174C26"/>
    <w:rsid w:val="00174EF1"/>
    <w:rsid w:val="001826A9"/>
    <w:rsid w:val="00196F5B"/>
    <w:rsid w:val="001F62C0"/>
    <w:rsid w:val="00203E14"/>
    <w:rsid w:val="00245E02"/>
    <w:rsid w:val="00292499"/>
    <w:rsid w:val="002B5D96"/>
    <w:rsid w:val="002F066E"/>
    <w:rsid w:val="002F63D9"/>
    <w:rsid w:val="00353B66"/>
    <w:rsid w:val="00391B04"/>
    <w:rsid w:val="00403C79"/>
    <w:rsid w:val="00410B70"/>
    <w:rsid w:val="0042690E"/>
    <w:rsid w:val="00473258"/>
    <w:rsid w:val="004A2675"/>
    <w:rsid w:val="004B2745"/>
    <w:rsid w:val="004B4BBA"/>
    <w:rsid w:val="004F7139"/>
    <w:rsid w:val="005271C9"/>
    <w:rsid w:val="005425C9"/>
    <w:rsid w:val="00557765"/>
    <w:rsid w:val="005F0010"/>
    <w:rsid w:val="00623826"/>
    <w:rsid w:val="00691EC1"/>
    <w:rsid w:val="006D3E2C"/>
    <w:rsid w:val="0074584A"/>
    <w:rsid w:val="007A56B8"/>
    <w:rsid w:val="007C53FB"/>
    <w:rsid w:val="007F2017"/>
    <w:rsid w:val="00843658"/>
    <w:rsid w:val="00891A5A"/>
    <w:rsid w:val="008B7D18"/>
    <w:rsid w:val="008D3319"/>
    <w:rsid w:val="008F1F97"/>
    <w:rsid w:val="008F4052"/>
    <w:rsid w:val="009425A8"/>
    <w:rsid w:val="00943B19"/>
    <w:rsid w:val="00984258"/>
    <w:rsid w:val="009B2570"/>
    <w:rsid w:val="009C5A6A"/>
    <w:rsid w:val="009D4EB3"/>
    <w:rsid w:val="00A32B73"/>
    <w:rsid w:val="00A478CD"/>
    <w:rsid w:val="00AE1CB5"/>
    <w:rsid w:val="00AE228B"/>
    <w:rsid w:val="00B13D1B"/>
    <w:rsid w:val="00B50540"/>
    <w:rsid w:val="00B818DF"/>
    <w:rsid w:val="00BA04F1"/>
    <w:rsid w:val="00BD410A"/>
    <w:rsid w:val="00C224E6"/>
    <w:rsid w:val="00C22F3D"/>
    <w:rsid w:val="00C249F3"/>
    <w:rsid w:val="00C53309"/>
    <w:rsid w:val="00CA2A3E"/>
    <w:rsid w:val="00D445C2"/>
    <w:rsid w:val="00D52117"/>
    <w:rsid w:val="00D908E0"/>
    <w:rsid w:val="00DB0D39"/>
    <w:rsid w:val="00E14005"/>
    <w:rsid w:val="00E21BD0"/>
    <w:rsid w:val="00E614DD"/>
    <w:rsid w:val="00E8601F"/>
    <w:rsid w:val="00F26AB1"/>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BE1AD"/>
  <w15:chartTrackingRefBased/>
  <w15:docId w15:val="{A2E9C086-4BF8-4CC6-8C75-5177A653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paragraph" w:styleId="ListParagraph">
    <w:name w:val="List Paragraph"/>
    <w:basedOn w:val="Normal"/>
    <w:uiPriority w:val="34"/>
    <w:unhideWhenUsed/>
    <w:qFormat/>
    <w:rsid w:val="009425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76983292">
      <w:bodyDiv w:val="1"/>
      <w:marLeft w:val="0"/>
      <w:marRight w:val="0"/>
      <w:marTop w:val="0"/>
      <w:marBottom w:val="0"/>
      <w:divBdr>
        <w:top w:val="none" w:sz="0" w:space="0" w:color="auto"/>
        <w:left w:val="none" w:sz="0" w:space="0" w:color="auto"/>
        <w:bottom w:val="none" w:sz="0" w:space="0" w:color="auto"/>
        <w:right w:val="none" w:sz="0" w:space="0" w:color="auto"/>
      </w:divBdr>
      <w:divsChild>
        <w:div w:id="742408344">
          <w:marLeft w:val="0"/>
          <w:marRight w:val="0"/>
          <w:marTop w:val="0"/>
          <w:marBottom w:val="0"/>
          <w:divBdr>
            <w:top w:val="none" w:sz="0" w:space="0" w:color="auto"/>
            <w:left w:val="none" w:sz="0" w:space="0" w:color="auto"/>
            <w:bottom w:val="none" w:sz="0" w:space="0" w:color="auto"/>
            <w:right w:val="none" w:sz="0" w:space="0" w:color="auto"/>
          </w:divBdr>
          <w:divsChild>
            <w:div w:id="2101564626">
              <w:marLeft w:val="0"/>
              <w:marRight w:val="0"/>
              <w:marTop w:val="0"/>
              <w:marBottom w:val="0"/>
              <w:divBdr>
                <w:top w:val="none" w:sz="0" w:space="0" w:color="auto"/>
                <w:left w:val="none" w:sz="0" w:space="0" w:color="auto"/>
                <w:bottom w:val="none" w:sz="0" w:space="0" w:color="auto"/>
                <w:right w:val="none" w:sz="0" w:space="0" w:color="auto"/>
              </w:divBdr>
              <w:divsChild>
                <w:div w:id="17524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165760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4.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customXml" Target="ink/ink8.xml"/><Relationship Id="rId42" Type="http://schemas.openxmlformats.org/officeDocument/2006/relationships/image" Target="media/image24.png"/><Relationship Id="rId47" Type="http://schemas.openxmlformats.org/officeDocument/2006/relationships/customXml" Target="ink/ink14.xml"/><Relationship Id="rId50" Type="http://schemas.openxmlformats.org/officeDocument/2006/relationships/image" Target="media/image28.png"/><Relationship Id="rId55" Type="http://schemas.openxmlformats.org/officeDocument/2006/relationships/customXml" Target="ink/ink18.xml"/><Relationship Id="rId63" Type="http://schemas.openxmlformats.org/officeDocument/2006/relationships/customXml" Target="ink/ink22.xml"/><Relationship Id="rId68" Type="http://schemas.openxmlformats.org/officeDocument/2006/relationships/image" Target="media/image37.png"/><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21.png"/><Relationship Id="rId40" Type="http://schemas.openxmlformats.org/officeDocument/2006/relationships/customXml" Target="ink/ink11.xml"/><Relationship Id="rId45" Type="http://schemas.openxmlformats.org/officeDocument/2006/relationships/customXml" Target="ink/ink13.xml"/><Relationship Id="rId53" Type="http://schemas.openxmlformats.org/officeDocument/2006/relationships/customXml" Target="ink/ink17.xml"/><Relationship Id="rId58" Type="http://schemas.openxmlformats.org/officeDocument/2006/relationships/image" Target="media/image32.png"/><Relationship Id="rId66" Type="http://schemas.openxmlformats.org/officeDocument/2006/relationships/image" Target="media/image36.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21.xml"/><Relationship Id="rId82" Type="http://schemas.openxmlformats.org/officeDocument/2006/relationships/image" Target="media/image49.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6.xml"/><Relationship Id="rId35" Type="http://schemas.openxmlformats.org/officeDocument/2006/relationships/image" Target="media/image20.png"/><Relationship Id="rId43" Type="http://schemas.openxmlformats.org/officeDocument/2006/relationships/customXml" Target="ink/ink12.xm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customXml" Target="ink/ink1.xml"/><Relationship Id="rId51" Type="http://schemas.openxmlformats.org/officeDocument/2006/relationships/customXml" Target="ink/ink16.xml"/><Relationship Id="rId72" Type="http://schemas.openxmlformats.org/officeDocument/2006/relationships/customXml" Target="ink/ink26.xml"/><Relationship Id="rId80" Type="http://schemas.openxmlformats.org/officeDocument/2006/relationships/image" Target="media/image47.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10.xml"/><Relationship Id="rId46" Type="http://schemas.openxmlformats.org/officeDocument/2006/relationships/image" Target="media/image26.png"/><Relationship Id="rId59" Type="http://schemas.openxmlformats.org/officeDocument/2006/relationships/customXml" Target="ink/ink20.xml"/><Relationship Id="rId67" Type="http://schemas.openxmlformats.org/officeDocument/2006/relationships/customXml" Target="ink/ink24.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customXml" Target="ink/ink25.xm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customXml" Target="ink/ink15.xml"/><Relationship Id="rId57" Type="http://schemas.openxmlformats.org/officeDocument/2006/relationships/customXml" Target="ink/ink19.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customXml" Target="ink/ink23.xm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AppData\Roaming\Microsoft\Templates\MLA%20style%20paper.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09T01:31:03.973"/>
    </inkml:context>
    <inkml:brush xml:id="br0">
      <inkml:brushProperty name="width" value="0.1" units="cm"/>
      <inkml:brushProperty name="height" value="0.1" units="cm"/>
      <inkml:brushProperty name="color" value="#333333"/>
      <inkml:brushProperty name="ignorePressure" value="1"/>
    </inkml:brush>
  </inkml:definitions>
  <inkml:trace contextRef="#ctx0" brushRef="#br0">0 1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08.037"/>
    </inkml:context>
    <inkml:brush xml:id="br0">
      <inkml:brushProperty name="width" value="0.1" units="cm"/>
      <inkml:brushProperty name="height" value="0.1" units="cm"/>
      <inkml:brushProperty name="color" value="#66CC00"/>
    </inkml:brush>
  </inkml:definitions>
  <inkml:trace contextRef="#ctx0" brushRef="#br0">365 2204 12984 0 0,'-29'0'2064'0'0,"30"-3"-1764"0"0,6-4 101 0 0,0-1 1 0 0,1 1-1 0 0,0 0 1 0 0,0 0-1 0 0,1 1 1 0 0,0 0-1 0 0,0 1 1 0 0,5-3-402 0 0,36-23 1191 0 0,94-82 1277 0 0,59-41-801 0 0,274-199-442 0 0,-434 322-1092 0 0,2 1-1 0 0,1 3 1 0 0,17-6-133 0 0,-50 26-128 0 0,1 0 0 0 0,0 1 1 0 0,0 1-1 0 0,1 0 0 0 0,-1 1 1 0 0,1 1-1 0 0,0 0 0 0 0,10 0 128 0 0,7 10-2906 0 0,-17-3-4955 0 0</inkml:trace>
  <inkml:trace contextRef="#ctx0" brushRef="#br0" timeOffset="507.936">588 1718 11056 0 0,'0'0'852'0'0,"0"-2"-560"0"0,3-19 1029 0 0,-1 12 615 0 0,-2 8-1866 0 0,0 1 0 0 0,-1-1 0 0 0,1 1 0 0 0,0-1 0 0 0,-1 1 0 0 0,1-1 0 0 0,-1 1 0 0 0,1 0 0 0 0,0-1 0 0 0,-1 1 0 0 0,1-1 0 0 0,-1 1 0 0 0,0 0 0 0 0,1-1 0 0 0,-1 1 0 0 0,1 0 1 0 0,-1 0-1 0 0,1-1 0 0 0,-1 1 0 0 0,0 0 0 0 0,1 0 0 0 0,-1 0 0 0 0,0 0 0 0 0,1 0 0 0 0,-1 0 0 0 0,1 0 0 0 0,-1 0 0 0 0,0 0 0 0 0,1 0 0 0 0,-1 0 0 0 0,1 0 0 0 0,-1 1 0 0 0,0-1-70 0 0,-20 3 983 0 0,16-1-832 0 0,0 0-1 0 0,1 0 0 0 0,-1 1 0 0 0,1 0 1 0 0,0-1-1 0 0,0 1 0 0 0,0 0 0 0 0,0 1 0 0 0,0-1 1 0 0,-2 3-151 0 0,-12 11 199 0 0,2-3-40 0 0,0 1 0 0 0,1 1 0 0 0,-6 9-159 0 0,-20 21 156 0 0,-3-2-32 0 0,2 2 0 0 0,2 2 0 0 0,-26 41-124 0 0,16-17 272 0 0,11-16 70 0 0,2 2-342 0 0,26-40 50 0 0,1 1-1 0 0,1 1 0 0 0,1-1 0 0 0,0 1 0 0 0,0 7-49 0 0,6-21 16 0 0,1-1 0 0 0,0 1 0 0 0,0 0 1 0 0,1-1-1 0 0,0 1 0 0 0,0 0 0 0 0,0-1 0 0 0,1 4-16 0 0,-1-8 3 0 0,0 1 1 0 0,0 0-1 0 0,1-1 1 0 0,-1 1-1 0 0,1 0 0 0 0,0-1 1 0 0,-1 1-1 0 0,1-1 1 0 0,0 1-1 0 0,0-1 0 0 0,0 1 1 0 0,0-1-1 0 0,0 0 0 0 0,0 1 1 0 0,1-1-1 0 0,-1 0 1 0 0,0 0-1 0 0,1 0 0 0 0,-1 0 1 0 0,0 0-1 0 0,1 0 1 0 0,0 0-1 0 0,-1 0 0 0 0,1-1 1 0 0,-1 1-1 0 0,1-1 0 0 0,0 1 1 0 0,-1-1-1 0 0,1 0 1 0 0,0 1-4 0 0,30 1 112 0 0,1-1 0 0 0,-1-2 0 0 0,1 0 0 0 0,-1-3 0 0 0,25-5-112 0 0,-50 8 12 0 0,19-4 57 0 0,0-1 0 0 0,-1-2 1 0 0,0 0-1 0 0,5-3-69 0 0,99-48-112 0 0,-40 17 45 0 0,-19 10 243 0 0,53-21-1425 0 0,-85 40 486 0 0</inkml:trace>
  <inkml:trace contextRef="#ctx0" brushRef="#br0" timeOffset="1027.926">1880 1079 16559 0 0,'-2'1'374'0'0,"-58"29"1052"0"0,35-12-1413 0 0,19-15 10 0 0,1 1 0 0 0,-1-1 0 0 0,1 2 0 0 0,0-1-1 0 0,0 1 1 0 0,0-1 0 0 0,0 1 0 0 0,1 1 0 0 0,0-1 0 0 0,0 0-1 0 0,-2 5-22 0 0,-8 13 147 0 0,11-19-81 0 0,0 0 0 0 0,0 1 0 0 0,1-1 1 0 0,-1 1-1 0 0,1 0 0 0 0,0 0 1 0 0,1 0-1 0 0,-1 0 0 0 0,1 0 1 0 0,0 0-1 0 0,0 0 0 0 0,0 0 0 0 0,1 2-66 0 0,0 0 48 0 0,0 0 0 0 0,1 0-1 0 0,0-1 1 0 0,1 1-1 0 0,-1 0 1 0 0,1-1-1 0 0,0 1 1 0 0,1-1-1 0 0,0 1 1 0 0,0-1-1 0 0,0 0 1 0 0,1 0 0 0 0,0-1-1 0 0,0 1 1 0 0,2 2-48 0 0,-3-5 27 0 0,1 0 0 0 0,-1-1 0 0 0,1 1 1 0 0,0-1-1 0 0,0 0 0 0 0,0 0 0 0 0,0 0 1 0 0,0 0-1 0 0,0-1 0 0 0,0 1 0 0 0,0-1 0 0 0,1 0 1 0 0,-1-1-1 0 0,0 1 0 0 0,1-1 0 0 0,1 0-27 0 0,10 1 124 0 0,1-2 0 0 0,-1 0-1 0 0,13-2-123 0 0,-8-1 84 0 0,0-1 0 0 0,-1 0-1 0 0,1-2 1 0 0,-1 0 0 0 0,-1-2-1 0 0,1 0 1 0 0,-1-1 0 0 0,-1 0-1 0 0,0-2 1 0 0,0 0 0 0 0,-1-1-1 0 0,-1-1 1 0 0,0 0 0 0 0,-1-2-1 0 0,-1 1 1 0 0,0-2 0 0 0,-1 0-1 0 0,-1 0 1 0 0,0-1 0 0 0,-1-1-1 0 0,-2 0 1 0 0,0 0 0 0 0,0-1-1 0 0,-1-3-83 0 0,-8 22 0 0 0,6-17 78 0 0,0 0 0 0 0,2-16-78 0 0,-7 28 52 0 0,-1 0 1 0 0,1-1-1 0 0,-1 1 0 0 0,0-1 1 0 0,0 1-1 0 0,-1-1 1 0 0,0 1-1 0 0,0 0 1 0 0,-1-1-1 0 0,0-1-52 0 0,1 4 36 0 0,-1 0-1 0 0,1 0 0 0 0,-1 0 1 0 0,0 0-1 0 0,0 0 0 0 0,0 0 1 0 0,-1 0-1 0 0,1 1 0 0 0,-1-1 1 0 0,0 1-1 0 0,0 0 0 0 0,-3-3-35 0 0,3 4 13 0 0,-1 0 1 0 0,1 0-1 0 0,-1 0 0 0 0,0 0 0 0 0,0 1 0 0 0,0 0 0 0 0,0 0 0 0 0,0 0 1 0 0,0 0-1 0 0,0 1 0 0 0,0-1 0 0 0,0 1 0 0 0,0 0 0 0 0,-1 0-13 0 0,-2 1 0 0 0,0-1-1 0 0,0 1 1 0 0,0 1-1 0 0,0-1 1 0 0,1 1-1 0 0,-1 0 1 0 0,1 1-1 0 0,-1 0 1 0 0,1 0-1 0 0,-6 3 1 0 0,-10 8-32 0 0,1 1-1 0 0,-7 7 33 0 0,8-6-26 0 0,-2 0-274 0 0,2 1 0 0 0,1 2 0 0 0,0-1 0 0 0,1 2 0 0 0,1 1 0 0 0,1 0-1 0 0,1 1 1 0 0,1 0 0 0 0,0 1 0 0 0,-6 19 300 0 0,13-17-7686 0 0</inkml:trace>
  <inkml:trace contextRef="#ctx0" brushRef="#br0" timeOffset="1560.169">2461 871 13824 0 0,'0'0'1061'0'0,"-1"2"-692"0"0,1-1-280 0 0,-1 0-1 0 0,0 0 1 0 0,0 0 0 0 0,1 1-1 0 0,-1-1 1 0 0,1 0 0 0 0,-1 1-1 0 0,1-1 1 0 0,0 0 0 0 0,-1 1-1 0 0,1-1 1 0 0,0 0 0 0 0,0 1-1 0 0,0-1 1 0 0,0 1-1 0 0,0-1 1 0 0,0 0 0 0 0,0 1-1 0 0,1 0-88 0 0,0 5 659 0 0,-2 7 16 0 0,0-1-1 0 0,-1 1 1 0 0,-1-1 0 0 0,-1 1-675 0 0,-4 30 79 0 0,-7 43-79 0 0,-7 17 0 0 0,-7 35 0 0 0,-16 160 0 0 0,2 31 64 0 0,37-257-52 0 0,5-34 60 0 0,1-38-10 0 0,5-10 30 0 0,15-44 72 0 0,-3-1 1 0 0,-1 0-1 0 0,2-25-164 0 0,22-170 472 0 0,-15 77-44 0 0,-4 30-269 0 0,-6 35 168 0 0,13-36-327 0 0,-20 110 34 0 0,2-1-1 0 0,1 1 0 0 0,2 1 0 0 0,1 0 0 0 0,1 1 0 0 0,6-7-33 0 0,-15 29 25 0 0,1 0-1 0 0,0 0 1 0 0,0 1-1 0 0,0 0 0 0 0,1 0 1 0 0,0 0-1 0 0,6-3-24 0 0,-11 9 6 0 0,-1 0 0 0 0,1 0-1 0 0,0 0 1 0 0,-1 0 0 0 0,1 1-1 0 0,0-1 1 0 0,0 1 0 0 0,0 0-1 0 0,0 0 1 0 0,0 0 0 0 0,0 0-1 0 0,1 1 1 0 0,-1-1 0 0 0,0 1-1 0 0,0 0 1 0 0,0 0 0 0 0,1 0-1 0 0,-1 0 1 0 0,0 0 0 0 0,0 1-1 0 0,0-1 1 0 0,0 1 0 0 0,1 0-1 0 0,-1 0 1 0 0,0 0 0 0 0,0 1-1 0 0,0 0-5 0 0,0 0 2 0 0,0 1 0 0 0,0-1-1 0 0,0 1 1 0 0,0 0 0 0 0,-1 0-1 0 0,1 1 1 0 0,-1-1 0 0 0,0 0 0 0 0,0 1-1 0 0,0-1 1 0 0,-1 1 0 0 0,1 0-1 0 0,-1-1 1 0 0,0 1 0 0 0,0 0-1 0 0,0 1-1 0 0,3 12 23 0 0,-2 1-1 0 0,1 18-22 0 0,-2-30 3 0 0,0 20 13 0 0,-1 1 0 0 0,-1-1-1 0 0,-1 0 1 0 0,-2 1 0 0 0,0-1 0 0 0,-2-1 0 0 0,-1 1 0 0 0,-1-1 0 0 0,-1 0-1 0 0,-1 0 1 0 0,-1-1 0 0 0,-1-1 0 0 0,-1 0 0 0 0,-1-1 0 0 0,-1 0-1 0 0,-2-1 1 0 0,-2 2-16 0 0,-176 203-125 0 0,188-219-135 0 0,1 1 0 0 0,-1-1-1 0 0,-1-1 1 0 0,1 1 0 0 0,-1-1 0 0 0,0 0 0 0 0,-5 1 260 0 0,11-6-1422 0 0</inkml:trace>
  <inkml:trace contextRef="#ctx0" brushRef="#br0" timeOffset="1733.498">3203 4 14280 0 0,'0'0'1102'0'0,"14"-3"2075"0"0,-13 3-3036 0 0,1 1 1 0 0,-1 0-1 0 0,1 0 0 0 0,0 0 0 0 0,-1 0 0 0 0,0 0 0 0 0,1 1 0 0 0,-1-1 0 0 0,0 0 0 0 0,1 1 0 0 0,-1-1 0 0 0,0 1 0 0 0,0-1 0 0 0,0 1 0 0 0,0-1 0 0 0,-1 1 0 0 0,1 0 0 0 0,0-1 1 0 0,-1 1-1 0 0,1 0 0 0 0,-1 0 0 0 0,1 0 0 0 0,-1-1 0 0 0,0 1 0 0 0,0 2-141 0 0,2 10-70 0 0,-1 0 1 0 0,-1 0-1 0 0,-1 4 70 0 0,1-2 200 0 0,-3 33-141 0 0,-1 0 0 0 0,-3 0 1 0 0,-4 8-60 0 0,-8 61 24 0 0,-13 87 19 0 0,2-21 32 0 0,24-144-67 0 0,-13 119-204 0 0,7-69 10 0 0,2-15-1541 0 0,7-26-3728 0 0,3-26-938 0 0</inkml:trace>
  <inkml:trace contextRef="#ctx0" brushRef="#br0" timeOffset="1924.032">2875 674 18511 0 0,'0'0'852'0'0,"0"0"-21"0"0,0 0-520 0 0,0 0-195 0 0,0 0-27 0 0,0 0-8 0 0,0 0 7 0 0,2-1 35 0 0,8 0-27 0 0,-1 0-1 0 0,1 1 1 0 0,0 0-1 0 0,0 0 1 0 0,-1 1-1 0 0,1 0 1 0 0,0 1-1 0 0,-1 0 1 0 0,1 1-96 0 0,8 0 61 0 0,17 2-738 0 0,0-2-1 0 0,0-1 1 0 0,6-3 677 0 0,-38 1-134 0 0,23 0-1296 0 0</inkml:trace>
  <inkml:trace contextRef="#ctx0" brushRef="#br0" timeOffset="2119.942">3522 724 15664 0 0,'0'2'1206'0'0,"-4"20"-721"0"0,3-18-422 0 0,0 0-1 0 0,1-1 1 0 0,-1 1 0 0 0,1 0 0 0 0,0-1-1 0 0,0 1 1 0 0,0 0 0 0 0,0 0-63 0 0,0 2 186 0 0,0 1 0 0 0,-1-1 1 0 0,1 0-1 0 0,-1 0 0 0 0,-1 1 0 0 0,1-1 1 0 0,-1 0-1 0 0,0 0 0 0 0,-2 2-186 0 0,-3 14 413 0 0,-9 28 971 0 0,-2-1 0 0 0,-20 38-1384 0 0,35-82 32 0 0,0 0-1 0 0,1 1 1 0 0,0-1 0 0 0,0 1 0 0 0,0-1 0 0 0,1 1-1 0 0,0-1 1 0 0,0 1 0 0 0,0 0 0 0 0,1 0-1 0 0,0 5-31 0 0,10-17-1590 0 0,-4-6 612 0 0</inkml:trace>
  <inkml:trace contextRef="#ctx0" brushRef="#br0" timeOffset="2275.716">3564 248 16439 0 0,'0'0'728'0'0,"0"0"152"0"0,0 0-704 0 0,0 0-176 0 0,0 0 0 0 0,0 13 0 0 0,0-4-160 0 0,0 4-72 0 0,0-4-16 0 0,0 4-6815 0 0</inkml:trace>
  <inkml:trace contextRef="#ctx0" brushRef="#br0" timeOffset="2747.482">3724 744 17535 0 0,'0'3'803'0'0,"1"8"-633"0"0,-2 0-1 0 0,0 0 1 0 0,0 0-1 0 0,-1 0 0 0 0,0 0 1 0 0,-1 0-1 0 0,-1-1 1 0 0,1 0-1 0 0,-4 6-169 0 0,1-1-16 0 0,-1 2 2076 0 0,6-17-1211 0 0,4-9-680 0 0,2-5-133 0 0,0 1 0 0 0,2 1 0 0 0,-1-1 1 0 0,4-3-37 0 0,6-11 33 0 0,-1-1-28 0 0,9-18 69 0 0,20-26-74 0 0,-34 58 10 0 0,1 0-1 0 0,0 0 1 0 0,1 1-1 0 0,0 1 1 0 0,1 0-1 0 0,11-7-9 0 0,-18 14-9 0 0,0 1-1 0 0,0 0 0 0 0,0 0 0 0 0,0 1 1 0 0,1-1-1 0 0,0 2 0 0 0,1-2 10 0 0,-6 4-2 0 0,0-1 0 0 0,0 1-1 0 0,-1 0 1 0 0,1 0 0 0 0,0 0 0 0 0,0-1-1 0 0,0 2 1 0 0,0-1 0 0 0,0 0 0 0 0,-1 0-1 0 0,1 1 1 0 0,0-1 0 0 0,0 1 0 0 0,0-1-1 0 0,-1 1 1 0 0,1 0 0 0 0,0-1-1 0 0,-1 1 1 0 0,1 0 0 0 0,0 0 0 0 0,-1 1-1 0 0,0-1 1 0 0,1 0 0 0 0,-1 0 0 0 0,0 1-1 0 0,1-1 1 0 0,-1 0 0 0 0,0 1 0 0 0,0 0-1 0 0,0 0 3 0 0,4 7 25 0 0,-1 1 0 0 0,-1-1 0 0 0,0 1 0 0 0,0 0 0 0 0,-1-1 0 0 0,0 1 0 0 0,-1 1 0 0 0,0 4-25 0 0,-1-2 22 0 0,0 1 1 0 0,-1-1-1 0 0,0 0 0 0 0,-1 0 0 0 0,-2 5-22 0 0,-3 24 267 0 0,2-2-14 0 0,1-13 0 0 0,1 1-1 0 0,1 5-252 0 0,2-32 7 0 0,0-1 1 0 0,1 1-1 0 0,-1 0 0 0 0,0-1 0 0 0,0 1 0 0 0,0 0 1 0 0,0-1-1 0 0,1 1 0 0 0,-1 0 0 0 0,0-1 0 0 0,0 1 0 0 0,1 0 1 0 0,-1-1-1 0 0,1 1 0 0 0,-1-1 0 0 0,0 1 0 0 0,1-1 1 0 0,-1 1-1 0 0,1-1 0 0 0,-1 1 0 0 0,1-1 0 0 0,0 1 0 0 0,-1-1 1 0 0,1 0-1 0 0,-1 1 0 0 0,1-1 0 0 0,0 0 0 0 0,-1 0 1 0 0,1 1-1 0 0,0-1 0 0 0,-1 0 0 0 0,1 0 0 0 0,0 0 0 0 0,-1 0 1 0 0,1 0-1 0 0,0 0 0 0 0,-1 0 0 0 0,1 0 0 0 0,0 0 1 0 0,-1 0-1 0 0,1 0 0 0 0,0 0 0 0 0,-1-1 0 0 0,1 1-7 0 0,2 0 35 0 0,0-1-1 0 0,0 0 1 0 0,0 0-1 0 0,0 0 1 0 0,0 0-1 0 0,0 0 1 0 0,0-1-1 0 0,2 0-34 0 0,7-9 9 0 0,0 1 1 0 0,0-2-1 0 0,-1 0 0 0 0,-1 0 0 0 0,0-1 0 0 0,-1 0 0 0 0,3-5-9 0 0,11-23 64 0 0,16-36-64 0 0,0 10-92 0 0,-18 33 32 0 0,-17 28 51 0 0,-1 1 0 0 0,1 0 0 0 0,0 0 0 0 0,0 0 0 0 0,0 1-1 0 0,0-1 1 0 0,5-2 9 0 0,4 1 0 0 0,-12 6 0 0 0,1 1 0 0 0,-1-1 0 0 0,1 1 0 0 0,-1 0 0 0 0,0-1 0 0 0,1 1 0 0 0,-1 0 0 0 0,0 0 0 0 0,0 0 0 0 0,0 0 0 0 0,1 0 0 0 0,-1 0 0 0 0,0 0 0 0 0,0 1 0 0 0,-1-1 0 0 0,1 0 0 0 0,0 0 0 0 0,0 1 0 0 0,-1-1 0 0 0,1 0 0 0 0,0 1 0 0 0,-1-1 0 0 0,0 1 0 0 0,1-1 0 0 0,-1 1 0 0 0,0 0 0 0 0,2 5 0 0 0,0 0 0 0 0,-1 1 0 0 0,0-1 0 0 0,0 7 0 0 0,-3 22-32 0 0,-1 0 0 0 0,-2 0 0 0 0,-2-1 0 0 0,-6 18 32 0 0,-1 27-192 0 0,11-65-125 0 0,1 0 0 0 0,1 0 0 0 0,1 0 0 0 0,0 3 317 0 0,0-7-494 0 0,0-10-834 0 0,0-1-326 0 0,0 0-66 0 0</inkml:trace>
  <inkml:trace contextRef="#ctx0" brushRef="#br0" timeOffset="2963.659">4619 512 18887 0 0,'0'0'863'0'0,"0"0"-14"0"0,1 2-546 0 0,1 6-280 0 0,1 0 1 0 0,-1-1-1 0 0,-1 1 0 0 0,0 0 0 0 0,0 0 1 0 0,0 0-1 0 0,-1 0 0 0 0,0 0 1 0 0,-1 0-1 0 0,0 1-23 0 0,-3 25 547 0 0,-8 28-547 0 0,3-20 307 0 0,1-1-284 0 0,0-2 5 0 0,2 1 0 0 0,1 0-1 0 0,2 10-27 0 0,0-15 81 0 0,2-29-85 0 0,0 0-1 0 0,1-1 0 0 0,-1 1 0 0 0,1 0 1 0 0,0-1-1 0 0,1 1 0 0 0,-1 0 0 0 0,1 0 0 0 0,0-1 1 0 0,1 3 4 0 0,-1-5-664 0 0,-1-3-256 0 0,0 0-58 0 0</inkml:trace>
  <inkml:trace contextRef="#ctx0" brushRef="#br0" timeOffset="3183.928">4495 53 18943 0 0,'0'0'416'0'0,"0"0"96"0"0,0 0 8 0 0,-6 10 8 0 0,1 3-424 0 0,1 2-104 0 0,-2-2 0 0 0,6 0 0 0 0,-5-4 232 0 0,-1 4 24 0 0,6-13 8 0 0,6 9 0 0 0,-6 4-160 0 0,5 0-32 0 0,5-4-8 0 0,1 1-5991 0 0,-2-1-1209 0 0</inkml:trace>
  <inkml:trace contextRef="#ctx0" brushRef="#br0" timeOffset="3464.487">4887 315 11976 0 0,'0'0'922'0'0,"1"-9"-564"0"0,4 3 416 0 0,-1 1 1 0 0,1-1-1 0 0,0 1 1 0 0,0 1-1 0 0,0-1 1 0 0,1 1-1 0 0,-1 0 1 0 0,1 0-1 0 0,0 1 1 0 0,1-1-1 0 0,1 0-774 0 0,16-9 552 0 0,-18 9-551 0 0,1 0 0 0 0,0 1 0 0 0,0 0 0 0 0,0 0 0 0 0,0 1 0 0 0,0 0 0 0 0,1 0 0 0 0,-1 1 0 0 0,1 0 0 0 0,5 0-1 0 0,-11 0 17 0 0,0 1 0 0 0,1 0 1 0 0,-1 0-1 0 0,1 0 0 0 0,-1 1 1 0 0,0-1-1 0 0,1 1 0 0 0,-1-1 1 0 0,0 1-1 0 0,0 0 0 0 0,1 0 1 0 0,-1 0-1 0 0,0 0 0 0 0,0 0 1 0 0,0 0-1 0 0,0 0 0 0 0,0 1 1 0 0,0-1-1 0 0,-1 1 0 0 0,1 0 1 0 0,0-1-1 0 0,-1 1 0 0 0,1 0 1 0 0,-1 0-1 0 0,0 0 0 0 0,1 0 1 0 0,-1 0-1 0 0,0 0 0 0 0,0 0 1 0 0,0 1-1 0 0,-1-1 0 0 0,1 0 1 0 0,0 0-1 0 0,-1 1 0 0 0,0 1-17 0 0,2 17 141 0 0,-1 0-1 0 0,-1 0 0 0 0,-1 0 1 0 0,-1 0-1 0 0,-1 0 1 0 0,-3 9-141 0 0,0 10 189 0 0,0-9-120 0 0,-1 0 0 0 0,-8 16-69 0 0,-8 37 166 0 0,21-78-133 0 0,-5 28 205 0 0,1 0 0 0 0,2 3-238 0 0,3-25 62 0 0,0 0 0 0 0,1 0 0 0 0,1 1 0 0 0,0-1 0 0 0,1-1 0 0 0,0 1 0 0 0,4 11-62 0 0,-3-14 35 0 0,-3-5-22 0 0,1 0-1 0 0,0 0 0 0 0,1 0 1 0 0,-1 0-1 0 0,1-1 1 0 0,-1 1-1 0 0,1 0 1 0 0,0-1-1 0 0,1 1 1 0 0,-1-1-1 0 0,1 0 0 0 0,-1 1 1 0 0,1-1-1 0 0,0 0 1 0 0,0-1-1 0 0,0 1 1 0 0,2 1-13 0 0,-2-3-3 0 0,0 1 0 0 0,0 0 1 0 0,1-1-1 0 0,-1 1 0 0 0,1-1 1 0 0,-1 0-1 0 0,1 0 0 0 0,0-1 1 0 0,-1 1-1 0 0,1-1 0 0 0,0 0 1 0 0,-1 0-1 0 0,1 0 0 0 0,0 0 1 0 0,-1 0-1 0 0,1-1 0 0 0,0 0 1 0 0,-1 0-1 0 0,1 0 0 0 0,-1 0 1 0 0,1 0-1 0 0,2-2 3 0 0,6-6-324 0 0,0 1-1 0 0,-1-1 1 0 0,0-1 0 0 0,0 0 0 0 0,-1-1-1 0 0,-1 0 1 0 0,0 0 0 0 0,1-3 324 0 0,5-4-1577 0 0,6-9-273 0 0,-1 1-20 0 0</inkml:trace>
  <inkml:trace contextRef="#ctx0" brushRef="#br0" timeOffset="3691.105">4766 687 16583 0 0,'-1'0'63'0'0,"0"0"-1"0"0,0 0 0 0 0,0 1 0 0 0,0-1 0 0 0,0 0 0 0 0,0 0 0 0 0,0 1 0 0 0,1-1 0 0 0,-1 1 0 0 0,0-1 0 0 0,0 0 0 0 0,0 1 0 0 0,1 0 0 0 0,-1-1 0 0 0,0 1 0 0 0,0-1 0 0 0,1 1 0 0 0,-1 0 0 0 0,1 0 0 0 0,-1-1 0 0 0,1 1 0 0 0,-1 0 1 0 0,1 0-1 0 0,-1 0 0 0 0,1-1 0 0 0,0 1 0 0 0,-1 0 0 0 0,1 0 0 0 0,0 0 0 0 0,0 0 0 0 0,0 0 0 0 0,0 0 0 0 0,-1 0 0 0 0,1 0 0 0 0,1 0-62 0 0,-1 1 105 0 0,0-1 0 0 0,1 1-1 0 0,-1 0 1 0 0,1-1 0 0 0,-1 1 0 0 0,1 0-1 0 0,0-1 1 0 0,0 1 0 0 0,0-1 0 0 0,0 1-1 0 0,0-1 1 0 0,0 0 0 0 0,0 1 0 0 0,0-1-1 0 0,1 0 1 0 0,-1 0 0 0 0,0 0 0 0 0,2 1-105 0 0,0-1 114 0 0,0 0 0 0 0,0 0 0 0 0,0-1 0 0 0,0 1 0 0 0,1-1 0 0 0,-1 1 1 0 0,0-1-1 0 0,0 0 0 0 0,1 0-114 0 0,-4 0 18 0 0,9-2 131 0 0,0 1 0 0 0,0-2 0 0 0,0 1 0 0 0,-1-1 0 0 0,1 0 0 0 0,-1-1 0 0 0,6-3-149 0 0,6-2 206 0 0,70-28 409 0 0,111-52-1863 0 0,-166 72-4207 0 0,0-1-1792 0 0</inkml:trace>
  <inkml:trace contextRef="#ctx0" brushRef="#br0" timeOffset="4055.547">5448 527 14744 0 0,'-12'5'1136'0'0,"10"-4"-592"0"0,2-1 293 0 0,0 0 201 0 0,1 1 40 0 0,5 3-896 0 0,-1-1 1 0 0,0 0-1 0 0,1-1 1 0 0,-1 1-1 0 0,1-1 1 0 0,0 0-1 0 0,-1 0 1 0 0,1-1-1 0 0,0 0 1 0 0,0 0 0 0 0,0 0-1 0 0,7 0-182 0 0,8-1 269 0 0,0 0 1 0 0,0-2-1 0 0,5 0-269 0 0,-10-2 54 0 0,0 0 0 0 0,0 0 0 0 0,0-1 0 0 0,0-1 0 0 0,-1-1 0 0 0,0 0-1 0 0,0-1 1 0 0,-1-1 0 0 0,0 0 0 0 0,0-1 0 0 0,-1-1 0 0 0,-1 0 0 0 0,0 0-1 0 0,0-1 1 0 0,7-10-54 0 0,-15 16 41 0 0,0 0-1 0 0,-1-1 0 0 0,1 0 0 0 0,-1 1 1 0 0,0-1-1 0 0,-1 0 0 0 0,0 0 0 0 0,0 0 1 0 0,-1-1-1 0 0,1-4-40 0 0,-1 10 11 0 0,-1 0 0 0 0,0 0 0 0 0,0 0 0 0 0,0 0 1 0 0,0 0-1 0 0,0 0 0 0 0,0 0 0 0 0,-1 0 0 0 0,1 1 0 0 0,-1-1 0 0 0,1 0 0 0 0,-1 0 0 0 0,1 0 1 0 0,-1 1-1 0 0,0-1 0 0 0,0 0 0 0 0,0 1 0 0 0,0-1 0 0 0,0 0 0 0 0,-1 1 0 0 0,1-1 0 0 0,0 1 1 0 0,-1 0-1 0 0,1 0 0 0 0,-1-1 0 0 0,1 1 0 0 0,-1 0 0 0 0,1 0 0 0 0,-1 0 0 0 0,0 1 0 0 0,0-1 1 0 0,1 0-1 0 0,-1 1 0 0 0,0-1 0 0 0,0 1 0 0 0,0-1 0 0 0,0 1 0 0 0,0 0 0 0 0,0 0 0 0 0,0 0 1 0 0,1 0-1 0 0,-3 0-11 0 0,-1 1 5 0 0,1 0 1 0 0,0 0 0 0 0,-1 0-1 0 0,1 0 1 0 0,0 1 0 0 0,0 0 0 0 0,0 0-1 0 0,0 0 1 0 0,0 0 0 0 0,0 1-1 0 0,1-1 1 0 0,-1 1 0 0 0,-1 2-6 0 0,-6 4 101 0 0,1 1 1 0 0,0 0-1 0 0,-5 8-101 0 0,3-1 41 0 0,1 1 0 0 0,1 0-1 0 0,1 1 1 0 0,1-1 0 0 0,0 2 0 0 0,1-1-1 0 0,2 1 1 0 0,0 0 0 0 0,0 1 0 0 0,2-1-1 0 0,0 6-40 0 0,3-24 0 0 0,-3 58 105 0 0,2-56-95 0 0,1 0 0 0 0,1 1 0 0 0,-1-1-1 0 0,0 0 1 0 0,1 0 0 0 0,0 1-1 0 0,0-1 1 0 0,0 0 0 0 0,1 0-1 0 0,0 0 1 0 0,-1 0 0 0 0,2 1-10 0 0,-1-1-50 0 0,1-1 0 0 0,-1 0 0 0 0,1 0 0 0 0,0 1 0 0 0,0-2 0 0 0,0 1 0 0 0,0 0 0 0 0,1 0 0 0 0,-1-1 0 0 0,1 0 0 0 0,-1 0 0 0 0,1 0 0 0 0,0 0 0 0 0,0-1 0 0 0,0 1 0 0 0,0-1 0 0 0,0 0 0 0 0,0 0 0 0 0,0 0 0 0 0,0-1 1 0 0,1 1-1 0 0,-1-1 0 0 0,0 0 0 0 0,0-1 0 0 0,1 1 0 0 0,-1-1 0 0 0,0 1 0 0 0,0-1 0 0 0,0 0 0 0 0,1-1 50 0 0,16-6-1376 0 0,4-2-59 0 0</inkml:trace>
  <inkml:trace contextRef="#ctx0" brushRef="#br0" timeOffset="4315.034">6101 155 16152 0 0,'0'0'737'0'0,"0"0"-13"0"0,0 2-463 0 0,-1 9-198 0 0,-1 0 1 0 0,-1-1-1 0 0,1 0 0 0 0,-2 1 0 0 0,1-1 0 0 0,-2 0 0 0 0,1-1 1 0 0,-1 1-1 0 0,-1 0-63 0 0,-17 39 412 0 0,1 7 26 0 0,-54 129 1748 0 0,68-164-1792 0 0,0 1 0 0 0,1 1 0 0 0,-2 15-394 0 0,-7 21 741 0 0,15-54-415 0 0,-1 0 1 0 0,1 0-1 0 0,0 0 1 0 0,1 0-1 0 0,-1 0 1 0 0,1 0-1 0 0,0 3-326 0 0,19-24 664 0 0,1-8-518 0 0,-1-2 0 0 0,-2 0 0 0 0,0-1 0 0 0,-1-3-146 0 0,16-24 128 0 0,-16 24-93 0 0,-2 0-1 0 0,-1 0 1 0 0,0-3-35 0 0,27-61-182 0 0,-17 48-923 0 0,2 1 1 0 0,2 1-1 0 0,3 0 1105 0 0,-5 11-8575 0 0</inkml:trace>
  <inkml:trace contextRef="#ctx0" brushRef="#br0" timeOffset="5610.776">2061 2117 14568 0 0,'-8'-23'1457'0'0,"6"15"-1329"0"0,-2 4-24 0 0,4 3 357 0 0,0 1 151 0 0,0 10 637 0 0,-1 39-252 0 0,6 223 718 0 0,4-40-719 0 0,-7-181-988 0 0,-3 1 0 0 0,-3 4-8 0 0,-1 57 59 0 0,5-20 70 0 0,15-121 43 0 0,9-82 52 0 0,-3-11-224 0 0,-17 94 0 0 0,2-1 0 0 0,1 1 0 0 0,1 0 0 0 0,3-3 0 0 0,-6 17 0 0 0,1 1 0 0 0,0 0 0 0 0,0 0 0 0 0,1 0 0 0 0,1 1 0 0 0,0 0 0 0 0,0 1 0 0 0,1 0 0 0 0,7-6 0 0 0,-14 14-1 0 0,0-1-1 0 0,1 1 0 0 0,0 0 0 0 0,-1 1 1 0 0,1-1-1 0 0,0 0 0 0 0,0 1 0 0 0,0-1 0 0 0,0 1 1 0 0,0 0-1 0 0,0 0 0 0 0,0 0 0 0 0,0 1 1 0 0,1-1-1 0 0,-1 1 0 0 0,0 0 0 0 0,0-1 1 0 0,1 1-1 0 0,-1 1 0 0 0,0-1 0 0 0,0 0 1 0 0,1 1-1 0 0,-1 0 0 0 0,0 0 0 0 0,0 0 2 0 0,2 1-3 0 0,1 1 0 0 0,-2 0 0 0 0,1 0 0 0 0,0 0 0 0 0,-1 0-1 0 0,1 1 1 0 0,-1 0 0 0 0,0 0 0 0 0,0 0 0 0 0,0 1 0 0 0,-1-1 0 0 0,0 1-1 0 0,0 0 1 0 0,1 1 3 0 0,5 10 3 0 0,2 0 7 0 0,-1 1 0 0 0,-1 0 0 0 0,-1 1 1 0 0,0 0-1 0 0,-1 0 0 0 0,1 9-10 0 0,-1 2-16 0 0,-2 1 0 0 0,-1-1 0 0 0,-1 1 0 0 0,-1 9 16 0 0,-4 6-82 0 0,-2 0 1 0 0,-4 13 81 0 0,6-46-27 0 0,-3 9-57 0 0,0 8-3026 0 0,5-29 1654 0 0</inkml:trace>
  <inkml:trace contextRef="#ctx0" brushRef="#br0" timeOffset="5934.523">2715 2502 14368 0 0,'9'-7'1305'0'0,"-5"6"-1237"0"0,0-1 1 0 0,-1 1-1 0 0,1 0 0 0 0,0 0 1 0 0,0 0-1 0 0,0 1 1 0 0,0-1-1 0 0,0 1 0 0 0,0 0 1 0 0,0 0-1 0 0,1 1-68 0 0,-2-1 91 0 0,-1 1 0 0 0,1 0 0 0 0,0 0 0 0 0,-1 1 0 0 0,0-1 0 0 0,1 0-1 0 0,-1 1 1 0 0,0 0 0 0 0,0-1 0 0 0,0 1 0 0 0,0 0 0 0 0,0 0 0 0 0,0 0 0 0 0,0 0 0 0 0,-1 1-1 0 0,2 0-90 0 0,2 5 255 0 0,0 1 0 0 0,-1-1 0 0 0,0 1 0 0 0,0 0 0 0 0,0 0 0 0 0,-1 0 0 0 0,1 8-255 0 0,11 70 1085 0 0,-12-64-845 0 0,-1-12-204 0 0,6 41 447 0 0,-3 0 0 0 0,-1 20-483 0 0,-3-52 12 0 0,1-17 12 0 0,-2-3-23 0 0,1 0 0 0 0,-1 1 0 0 0,0-1 0 0 0,1 1 0 0 0,-1-1 0 0 0,0 1 0 0 0,1-1 0 0 0,-1 0 0 0 0,0 1 0 0 0,0-1 0 0 0,0 1 0 0 0,0-1 0 0 0,1 1 0 0 0,-1-1 0 0 0,0 1 0 0 0,0-1 0 0 0,0 1 0 0 0,0-1 0 0 0,0 1 0 0 0,0-1 0 0 0,0 1 0 0 0,0-1 0 0 0,-1 1 0 0 0,1-1 0 0 0,0 1 0 0 0,0-1 0 0 0,0 1 0 0 0,0-1-1 0 0,-1-5 0 0 0,0-1 0 0 0,0 1 0 0 0,0-1 0 0 0,0 1 0 0 0,-1-1 0 0 0,0 1 0 0 0,0 0 0 0 0,-1-1 0 0 0,1 1 0 0 0,-1 1 0 0 0,0-1 0 0 0,0 0 0 0 0,-1 1 0 0 0,1-1 0 0 0,-5-3 0 0 0,-3-2 0 0 0,1 0 0 0 0,-2 0 0 0 0,1 1 0 0 0,-2 1 0 0 0,-11-7 0 0 0,11 7 12 0 0,-15-6 78 0 0,8 4 80 0 0,20 10-168 0 0,0 0 0 0 0,-1-1 0 0 0,1 1 0 0 0,-1-1 1 0 0,1 1-1 0 0,0 0 0 0 0,-1 0 0 0 0,1-1 0 0 0,-1 1 0 0 0,1 0 0 0 0,-1 0 0 0 0,1-1 0 0 0,-1 1 0 0 0,1 0 0 0 0,-1 0 0 0 0,1 0 0 0 0,-1 0 0 0 0,1 0 0 0 0,-1-1 0 0 0,1 1 0 0 0,-1 0 0 0 0,1 0 0 0 0,-1 1 0 0 0,1-1 0 0 0,-1 0 0 0 0,1 0 0 0 0,-1 0 0 0 0,1 0 0 0 0,-1 0 0 0 0,1 0 1 0 0,-1 1-1 0 0,1-1 0 0 0,-1 0 0 0 0,1 0 0 0 0,-1 1 0 0 0,1-1 0 0 0,0 0 0 0 0,-1 1 0 0 0,1-1 0 0 0,-1 1-2 0 0,1-1 10 0 0,-11 5 38 0 0,10-5-47 0 0,1 0-1 0 0,-1 0 1 0 0,0 0-1 0 0,0 1 0 0 0,1-1 1 0 0,-1 0-1 0 0,0 1 1 0 0,1-1-1 0 0,-1 0 0 0 0,0 1 1 0 0,1-1-1 0 0,-1 1 1 0 0,0-1-1 0 0,1 1 0 0 0,-1 0 1 0 0,1-1-1 0 0,-1 1 1 0 0,1-1-1 0 0,-1 1 0 0 0,1 0 1 0 0,0-1-1 0 0,-1 1 1 0 0,1 0-1 0 0,0-1 0 0 0,0 1 1 0 0,-1 0-1 0 0,1 0 1 0 0,0 0-1 0 0,-1 2 0 0 0,-1 2-4 0 0,0 1-1 0 0,0-1 1 0 0,1 1-1 0 0,-1 0 1 0 0,1-1-1 0 0,1 1 1 0 0,-1 0-1 0 0,1 0 1 0 0,0-1 0 0 0,0 1-1 0 0,1 4 5 0 0,0 2-390 0 0,1-1 1 0 0,0 0-1 0 0,0 0 1 0 0,1 0-1 0 0,4 8 390 0 0,2-1-963 0 0</inkml:trace>
  <inkml:trace contextRef="#ctx0" brushRef="#br0" timeOffset="6271.803">3282 2317 17623 0 0,'-2'-1'63'0'0,"1"1"-1"0"0,0-1 0 0 0,0 0 0 0 0,0 1 0 0 0,-1-1 1 0 0,1 1-1 0 0,0 0 0 0 0,-1-1 0 0 0,1 1 0 0 0,-1 0 1 0 0,1 0-1 0 0,0 0 0 0 0,-1 0 0 0 0,1 0 0 0 0,0 0 1 0 0,-1 0-1 0 0,1 0 0 0 0,-1 1 0 0 0,1-1 0 0 0,0 1 0 0 0,-1-1 1 0 0,1 1-1 0 0,0-1 0 0 0,0 1 0 0 0,0 0 0 0 0,-1-1 1 0 0,1 1-1 0 0,0 0 0 0 0,0 0 0 0 0,0 0 0 0 0,0 0-62 0 0,-11 8 195 0 0,1 0 0 0 0,0 1 0 0 0,0 0 0 0 0,1 1 0 0 0,-5 7-195 0 0,11-14 127 0 0,1 1 0 0 0,-1 0 0 0 0,1 0-1 0 0,0 1 1 0 0,1-1 0 0 0,-1 1 0 0 0,1 0 0 0 0,0-1-1 0 0,1 1 1 0 0,-1 2-127 0 0,1-5 23 0 0,1 0 0 0 0,0 0 0 0 0,0 0 0 0 0,0 0 0 0 0,0 0 0 0 0,1 0 0 0 0,-1 0 0 0 0,1 0 0 0 0,0 0 0 0 0,0 0 0 0 0,0 0 0 0 0,0 0 0 0 0,0 0 0 0 0,0 0 0 0 0,1-1 0 0 0,0 1 0 0 0,-1-1 0 0 0,1 1 0 0 0,0-1 0 0 0,1 1-23 0 0,11 13 64 0 0,-2-2-31 0 0,0-1 1 0 0,1 0-1 0 0,4 2-33 0 0,7 4 13 0 0,0-2 1 0 0,2 0-1 0 0,-1-2 0 0 0,8 2-13 0 0,-14-6 0 0 0,-1 0 0 0 0,0 0 0 0 0,-1 2 0 0 0,6 5 0 0 0,-21-16 1 0 0,1 0 0 0 0,0 1 1 0 0,-1-1-1 0 0,0 1 0 0 0,1 0 0 0 0,-1-1 0 0 0,0 1 0 0 0,-1 0 0 0 0,1 0 0 0 0,0 0 0 0 0,-1 1 0 0 0,0-1 0 0 0,1 0 0 0 0,-1 0 0 0 0,0 1 1 0 0,-1-1-1 0 0,1 3-1 0 0,-1-3 10 0 0,0 0 1 0 0,-1 0 0 0 0,1-1 0 0 0,-1 1 0 0 0,1 0-1 0 0,-1 0 1 0 0,0-1 0 0 0,0 1 0 0 0,0-1 0 0 0,-1 1-1 0 0,1-1 1 0 0,-1 1 0 0 0,1-1 0 0 0,-1 0 0 0 0,0 1-1 0 0,0-1 1 0 0,0 0 0 0 0,0 0 0 0 0,0-1 0 0 0,0 1-1 0 0,0 0 1 0 0,-2 0-11 0 0,-12 8 56 0 0,0 0-1 0 0,0-2 1 0 0,-1 0-1 0 0,0 0 0 0 0,0-2 1 0 0,-1 0-1 0 0,-10 1-55 0 0,24-7-102 0 0,0 0-1 0 0,-1 0 1 0 0,1 0-1 0 0,-1-1 1 0 0,1 1-1 0 0,0-1 1 0 0,-2-1 102 0 0,-6-3-6059 0 0,6-4-968 0 0</inkml:trace>
  <inkml:trace contextRef="#ctx0" brushRef="#br0" timeOffset="6743.909">3991 2372 10592 0 0,'0'0'818'0'0,"-4"-10"12"0"0,1 6 4380 0 0,0 3-5053 0 0,-1 0-1 0 0,1 0 1 0 0,0 0 0 0 0,0 0-1 0 0,-1 1 1 0 0,1-1 0 0 0,-1 1-1 0 0,1 0 1 0 0,-1 0-1 0 0,1 0 1 0 0,0 0 0 0 0,-1 1-1 0 0,1-1 1 0 0,0 1 0 0 0,-1 0-1 0 0,1 0 1 0 0,0 0-1 0 0,0 1 1 0 0,-1-1 0 0 0,-1 2-157 0 0,-10 5 181 0 0,1 0 1 0 0,1 1-1 0 0,-12 8-181 0 0,12-4 204 0 0,1 0-1 0 0,0 1 0 0 0,1 0 0 0 0,0 0 1 0 0,1 1-1 0 0,1 1 0 0 0,-4 8-203 0 0,-4 7 123 0 0,2 1-1 0 0,1 0 1 0 0,-2 10-123 0 0,11-26 32 0 0,0-1 0 0 0,1 1 0 0 0,1 1 0 0 0,1-1 1 0 0,0 0-1 0 0,1 1 0 0 0,1-1 0 0 0,0 4-32 0 0,1-16 5 0 0,-1 0-1 0 0,1 0 1 0 0,0-1 0 0 0,0 1-1 0 0,0 0 1 0 0,0-1-1 0 0,1 1 1 0 0,-1-1-1 0 0,1 0 1 0 0,0 1 0 0 0,0-1-1 0 0,1 0 1 0 0,-1 0-1 0 0,2 2-4 0 0,8 3 0 0 0,-9-7-1 0 0,1-1 0 0 0,-1 1-1 0 0,1-1 1 0 0,-1 0 0 0 0,1 0-1 0 0,-1 0 1 0 0,1-1 0 0 0,-1 1-1 0 0,1-1 1 0 0,-1 0 0 0 0,1 0 0 0 0,-1 0-1 0 0,1 0 1 0 0,-1-1 0 0 0,0 1-1 0 0,2-2 2 0 0,9-5-13 0 0,-1 0 0 0 0,0-1 0 0 0,1-1 13 0 0,8-9-47 0 0,-2-1-1 0 0,0 0 0 0 0,-1-2 0 0 0,4-6 48 0 0,-3 4-97 0 0,1-5-51 0 0,-1-1 0 0 0,-1 0 0 0 0,6-14 148 0 0,7-14-40 0 0,-14 25 40 0 0,-2 0 0 0 0,12-36 0 0 0,-16 38 0 0 0,-2 3 0 0 0,-1 0 0 0 0,-1-1 0 0 0,-2 1 0 0 0,-1-2 0 0 0,-1 1 0 0 0,0-24 0 0 0,-4-3 0 0 0,-2-1 0 0 0,-3 1 0 0 0,-2-4 0 0 0,3 25 46 0 0,2 11 39 0 0,-1 1 0 0 0,-4-16-85 0 0,6 34 79 0 0,-1 0 1 0 0,1 0-1 0 0,-1 0 1 0 0,0 1-1 0 0,0-1 1 0 0,0 0-1 0 0,-1 1 0 0 0,1 0 1 0 0,-1-1-1 0 0,0 1 1 0 0,-1 0-1 0 0,1 1 1 0 0,-1-1-1 0 0,-2-1-79 0 0,6 4 6 0 0,-1 0-1 0 0,1 1 0 0 0,-1 0 1 0 0,0-1-1 0 0,1 1 0 0 0,-1-1 1 0 0,0 1-1 0 0,0 0 0 0 0,1 0 1 0 0,-1-1-1 0 0,0 1 0 0 0,0 0 1 0 0,0 0-1 0 0,1 0 0 0 0,-1 0 1 0 0,0 0-1 0 0,0 0 0 0 0,0 0 1 0 0,1 0-1 0 0,-1 0 0 0 0,0 0 1 0 0,0 0-1 0 0,1 0 0 0 0,-1 1 1 0 0,0-1-1 0 0,0 0 0 0 0,1 1 1 0 0,-1-1-1 0 0,0 1-5 0 0,-1 0 11 0 0,0 1 1 0 0,1-1-1 0 0,-1 1 1 0 0,1 0-1 0 0,-1 0 1 0 0,1 0-1 0 0,0-1 1 0 0,0 1-1 0 0,0 0 0 0 0,0 1 1 0 0,0-1-12 0 0,-4 10 40 0 0,2 0-1 0 0,-1 1 1 0 0,0 9-40 0 0,4-21 0 0 0,-5 37 0 0 0,2 0 0 0 0,1 0 0 0 0,2 7 0 0 0,-1 40 0 0 0,0-19-37 0 0,8 59 37 0 0,-2-52 3 0 0,-2-45 3 0 0,1-1 0 0 0,5 15-6 0 0,-1-1-2 0 0,-5-25-319 0 0,1 0 0 0 0,1 0-1 0 0,0 0 1 0 0,0 0 0 0 0,8 13 321 0 0,-10-23-148 0 0,1-1 0 0 0,-1 1 0 0 0,1-1 0 0 0,0 0 0 0 0,0 0 0 0 0,0 0 0 0 0,1 0 0 0 0,0-1 0 0 0,0 1 1 0 0,0-1-1 0 0,0-1 0 0 0,1 1 0 0 0,-1-1 0 0 0,1 0 0 0 0,0 0 0 0 0,0 0 148 0 0,10 3-1531 0 0</inkml:trace>
  <inkml:trace contextRef="#ctx0" brushRef="#br0" timeOffset="7061.057">4428 2375 17679 0 0,'0'0'399'0'0,"0"0"60"0"0,0 0 23 0 0,0 0-50 0 0,12-16-268 0 0,-5 9-47 0 0,-1 0 0 0 0,0-1 0 0 0,0 0 0 0 0,0 0-1 0 0,-1-1 1 0 0,1-4-117 0 0,11-15 251 0 0,-7 13-64 0 0,-1-1 0 0 0,-1 0-1 0 0,0-1 1 0 0,-1 1 0 0 0,-1-2-1 0 0,0 1 1 0 0,-2-1 0 0 0,0 0-1 0 0,-1 1 1 0 0,0-2 0 0 0,-2 1-1 0 0,0 0-186 0 0,-3-2 737 0 0,-8 32 32 0 0,3-3-924 0 0,1 1 176 0 0,1 1 0 0 0,0 0 0 0 0,0 0 0 0 0,2 0 0 0 0,-1 1 0 0 0,1-1 0 0 0,0 6-21 0 0,-4 9 14 0 0,-17 68-14 0 0,-2 41 0 0 0,19-89 0 0 0,2 1 0 0 0,3 0 0 0 0,1 0 0 0 0,2 0 0 0 0,0-41 1 0 0,-1 1 1 0 0,1-1-1 0 0,0 0 0 0 0,1 0 0 0 0,-1 0 0 0 0,1 0 0 0 0,0 0 0 0 0,1 0 0 0 0,-1 0 0 0 0,2 1-1 0 0,-3-6-4 0 0,1 1 0 0 0,-1 0 0 0 0,0-1 0 0 0,0 1-1 0 0,1-1 1 0 0,-1 1 0 0 0,1-1 0 0 0,0 0 0 0 0,-1 0-1 0 0,1 0 1 0 0,0 0 0 0 0,0 0 0 0 0,-1 0-1 0 0,1 0 1 0 0,0 0 0 0 0,0-1 0 0 0,0 1 0 0 0,0-1-1 0 0,0 1 1 0 0,0-1 0 0 0,0 0 0 0 0,0 0-1 0 0,0 0 1 0 0,0 0 0 0 0,1 0 0 0 0,-1 0 0 0 0,0-1-1 0 0,0 1 1 0 0,0-1 0 0 0,-1 1 0 0 0,1-1-1 0 0,0 0 1 0 0,0 0 4 0 0,4-1-270 0 0,0 0-1 0 0,-1-1 1 0 0,0 0 0 0 0,1 0-1 0 0,-1 0 1 0 0,4-5 270 0 0,19-17-1010 0 0</inkml:trace>
  <inkml:trace contextRef="#ctx0" brushRef="#br0" timeOffset="7289.222">4978 1923 17623 0 0,'0'0'399'0'0,"-2"2"60"0"0,-1-1-333 0 0,-9 6 45 0 0,0 1 0 0 0,1 0-1 0 0,0 1 1 0 0,0 0 0 0 0,0 1-1 0 0,-1 3-170 0 0,-15 20 580 0 0,2 2-1 0 0,1 0 1 0 0,2 2-1 0 0,2 0 0 0 0,1 2 1 0 0,2 0-1 0 0,-10 36-579 0 0,22-58 109 0 0,0 0-1 0 0,2 0 0 0 0,0 1 0 0 0,1-1 0 0 0,1 1 1 0 0,0-1-1 0 0,2 1 0 0 0,0 0 0 0 0,0-1 1 0 0,2 1-1 0 0,0 0-108 0 0,-2-14 1 0 0,0 0-1 0 0,0-1 1 0 0,1 1 0 0 0,-1 0-1 0 0,1 0 1 0 0,0-1 0 0 0,0 1-1 0 0,0-1 1 0 0,0 1 0 0 0,1-1-1 0 0,-1 0 1 0 0,1 0 0 0 0,0 0-1 0 0,0 0 1 0 0,0 0 0 0 0,0-1-1 0 0,1 0 1 0 0,-1 1 0 0 0,0-1-1 0 0,1 0 1 0 0,0-1 0 0 0,-1 1-1 0 0,1-1 1 0 0,0 1 0 0 0,0-1-1 0 0,0 0 1 0 0,0-1 0 0 0,0 1-1 0 0,0-1 1 0 0,0 1 0 0 0,0-1-1 0 0,0 0 1 0 0,0-1 0 0 0,0 1-1 0 0,1-1 1 0 0,-1 0 0 0 0,-1 0-1 0 0,2 0 0 0 0,13-7-679 0 0,0-1 0 0 0,-1 0 0 0 0,0-1 0 0 0,0-1 0 0 0,6-6 679 0 0,10-9-5487 0 0,28-29 5487 0 0,-15 9-2557 0 0</inkml:trace>
  <inkml:trace contextRef="#ctx0" brushRef="#br0" timeOffset="7477.83">5233 1977 14976 0 0,'0'0'686'0'0,"0"0"-15"0"0,0 0-301 0 0,-9 18 2160 0 0,1 2-1818 0 0,1 0 1 0 0,0 1-1 0 0,2 0 1 0 0,0 0-1 0 0,2 1-712 0 0,-47 294 1671 0 0,48-300-1642 0 0,1-13-30 0 0,1 0 0 0 0,-1 0-1 0 0,1 1 1 0 0,-1-1 0 0 0,1 0 0 0 0,0 1 0 0 0,0-1 0 0 0,0 0 0 0 0,1 0-1 0 0,-1 1 1 0 0,1-1 0 0 0,0 0 0 0 0,0 0 0 0 0,0 0 0 0 0,0 1-1 0 0,0-1 1 0 0,1 0 1 0 0,-1-1-232 0 0,-1-2-94 0 0,1-2-1021 0 0,3-9-4190 0 0,6-2-1792 0 0</inkml:trace>
  <inkml:trace contextRef="#ctx0" brushRef="#br0" timeOffset="7704.434">5112 1588 18311 0 0,'0'0'808'0'0,"0"0"176"0"0,-5 4-792 0 0,-6 1-192 0 0,-4 5 0 0 0,11-3 0 0 0,-1-1 216 0 0,-7 7 0 0 0,9-4 0 0 0,-8 0 0 0 0,11-1-136 0 0,0-8-80 0 0,0 9 96 0 0,5 4-96 0 0,1 2-568 0 0,-3-6-168 0 0,9-1-32 0 0</inkml:trace>
  <inkml:trace contextRef="#ctx0" brushRef="#br0" timeOffset="8464.171">5799 1913 9416 0 0,'0'0'430'0'0,"1"0"-8"0"0,5 3-274 0 0,2-6 14 0 0,1-4-163 0 0,-8 6 298 0 0,0 0 0 0 0,-1 0 0 0 0,1 1 0 0 0,-1-1 0 0 0,1 0 0 0 0,-1 0 0 0 0,1 0 0 0 0,-1 0-1 0 0,1 0 1 0 0,-1 1 0 0 0,0-1 0 0 0,0 0 0 0 0,0 0 0 0 0,1 0 0 0 0,-1 0 0 0 0,0 0 0 0 0,0 0 0 0 0,0 0 0 0 0,0 0 0 0 0,0 0-1 0 0,-1 0 1 0 0,1 0 0 0 0,0 0 0 0 0,0 0 0 0 0,-1 0 0 0 0,1 0 0 0 0,0 1 0 0 0,-1-1 0 0 0,1 0 0 0 0,-1 0 0 0 0,1 0-1 0 0,-1 1 1 0 0,0-1-297 0 0,1-1 563 0 0,-5 2 17 0 0,0 0-521 0 0,1 1 1 0 0,-1-1-1 0 0,1 1 0 0 0,0 1 0 0 0,-1-1 1 0 0,1 0-1 0 0,0 1 0 0 0,0 0 0 0 0,0 0 1 0 0,0 0-1 0 0,1 1 0 0 0,-1-1 0 0 0,0 2-59 0 0,-49 43 252 0 0,28-24-109 0 0,17-16-128 0 0,1 0-1 0 0,-1 0 0 0 0,2 0 1 0 0,-1 1-1 0 0,1 0 1 0 0,0 0-1 0 0,0 1 0 0 0,1-1 1 0 0,-1 4-15 0 0,-12 36 15 0 0,2 2-1 0 0,3 0 1 0 0,2 0 0 0 0,2 1 0 0 0,2 2-15 0 0,6-48 0 0 0,0 6-5 0 0,0-1-1 0 0,0 1 1 0 0,1 0-1 0 0,0 0 1 0 0,1 0-1 0 0,1-1 1 0 0,-1 1-1 0 0,2-1 1 0 0,-1 1-1 0 0,2-1 1 0 0,-1 0-1 0 0,1 0 1 0 0,1 0-1 0 0,0 0 1 0 0,0-1-1 0 0,3 4 6 0 0,-7-12 0 0 0,1 1 0 0 0,-1-1 0 0 0,0 1 0 0 0,1-1 0 0 0,-1 0 0 0 0,1 0 0 0 0,-1 0 0 0 0,1 0 0 0 0,0 0 0 0 0,-1 0 0 0 0,1 0 0 0 0,0 0 0 0 0,0-1 0 0 0,-1 1 0 0 0,1-1 0 0 0,0 1 0 0 0,0-1 0 0 0,0 0 0 0 0,0 1 0 0 0,0-1 0 0 0,1-1 0 0 0,0 1 0 0 0,1-1 0 0 0,-1 1 0 0 0,0-1 0 0 0,0 0 0 0 0,0 0 0 0 0,1 0 0 0 0,-1-1 0 0 0,0 1 0 0 0,-1-1 0 0 0,2 0 0 0 0,8-6 0 0 0,0-1 0 0 0,-1-1 0 0 0,0 0 0 0 0,8-10 0 0 0,-12 13 0 0 0,13-17-55 0 0,-1 0 0 0 0,-2-2 1 0 0,0 0-1 0 0,2-6 55 0 0,-6 9-37 0 0,9-14 7 0 0,-2-1 0 0 0,-2-1 0 0 0,-1 0-1 0 0,-2-2 1 0 0,-2 0 0 0 0,-2 0 0 0 0,-1-1 0 0 0,-2 0-1 0 0,1-33 31 0 0,-7 47-32 0 0,10-177 156 0 0,-12 146 154 0 0,-2 0 0 0 0,-6-31-278 0 0,6 79 36 0 0,-3-28 564 0 0,-1 0 0 0 0,-5-9-600 0 0,10 46 75 0 0,1 2-10 0 0,-7 14 2 0 0,0-4-59 0 0,1 12 17 0 0,0 1-1 0 0,1 0 1 0 0,2 1 0 0 0,0-1-1 0 0,1 22-24 0 0,2-40 2 0 0,-11 231 73 0 0,16 161-75 0 0,-1-357 7 0 0,2 0 0 0 0,2-1 0 0 0,10 33-7 0 0,-14-59-47 0 0,1 1-1 0 0,1-1 1 0 0,3 5 47 0 0,-7-13-366 0 0,0 0 1 0 0,1-1 0 0 0,0 0 0 0 0,0 0 0 0 0,0 0 0 0 0,1 0 0 0 0,-1 0 0 0 0,1 0 0 0 0,0-1 0 0 0,3 2 365 0 0,-6-4-1687 0 0</inkml:trace>
  <inkml:trace contextRef="#ctx0" brushRef="#br0" timeOffset="8757.096">6148 2147 7832 0 0,'0'0'602'0'0,"0"0"-120"0"0,0 0 964 0 0,0 0 465 0 0,4-10 1909 0 0,1 1-3202 0 0,1-1-1 0 0,0 1 1 0 0,0 1 0 0 0,1-1 0 0 0,0 1-1 0 0,7-5-617 0 0,-5 4 272 0 0,0 0 0 0 0,0-1 0 0 0,-1 0 0 0 0,0 0 0 0 0,-1-1 0 0 0,0 0 0 0 0,1-5-272 0 0,1-3 106 0 0,-1 0 0 0 0,-1-1 0 0 0,0 1-1 0 0,-2-2 1 0 0,0 1 0 0 0,-1-1 0 0 0,-2 0 0 0 0,0 1-1 0 0,0-13-105 0 0,-2 20 113 0 0,1 9-34 0 0,-1 0 1 0 0,0 0 0 0 0,0 0-1 0 0,0 0 1 0 0,0 0 0 0 0,0 0 0 0 0,-1 0-1 0 0,0 0 1 0 0,0 0 0 0 0,0 0-1 0 0,0 0 1 0 0,-1 0 0 0 0,1 1 0 0 0,-1-1-1 0 0,0 0-79 0 0,1 4 17 0 0,0-1-1 0 0,0 1 0 0 0,0 0 1 0 0,0-1-1 0 0,0 1 0 0 0,0 0 1 0 0,0 0-1 0 0,0 0 0 0 0,0 0 1 0 0,0 0-1 0 0,0 0 1 0 0,0 0-1 0 0,0 0 0 0 0,0 1 1 0 0,0-1-1 0 0,0 0 0 0 0,0 1 1 0 0,0-1-1 0 0,0 0 0 0 0,0 1 1 0 0,0-1-1 0 0,0 1 1 0 0,0 0-1 0 0,0-1 0 0 0,0 1-16 0 0,-23 18 283 0 0,17-8-277 0 0,0 0-1 0 0,1 1 1 0 0,0-1-1 0 0,1 1 0 0 0,0 0 1 0 0,1 0-1 0 0,-2 9-5 0 0,-8 18 22 0 0,0 5-7 0 0,2 0 1 0 0,2 0-1 0 0,1 1 0 0 0,3 0 0 0 0,0 21-15 0 0,5-47 11 0 0,0 0 0 0 0,1 0-1 0 0,2 13-10 0 0,-2-27 2 0 0,1 0 0 0 0,0 1 0 0 0,0-1 0 0 0,0 0 0 0 0,1 0 0 0 0,-1-1 0 0 0,1 1 0 0 0,0 0 0 0 0,1 0 0 0 0,-1-1 0 0 0,1 0 0 0 0,0 1 0 0 0,0-1 0 0 0,0 0 0 0 0,0 0 0 0 0,2 0-2 0 0,-2-2-93 0 0,1 0-1 0 0,-1 0 0 0 0,1 0 1 0 0,-1 0-1 0 0,1-1 1 0 0,0 0-1 0 0,-1 0 0 0 0,1 0 1 0 0,0 0-1 0 0,0-1 1 0 0,0 1-1 0 0,-1-1 0 0 0,1 0 1 0 0,0 0-1 0 0,0-1 1 0 0,0 1-1 0 0,0-1 0 0 0,0 1 1 0 0,-1-1-1 0 0,1-1 0 0 0,0 1 1 0 0,-1 0-1 0 0,1-1 1 0 0,0 0 93 0 0,24-10-1154 0 0</inkml:trace>
  <inkml:trace contextRef="#ctx0" brushRef="#br0" timeOffset="9623.522">2318 4187 11056 0 0,'-1'-20'894'0'0,"0"-1"0"0"0,-2 1 1 0 0,-2-7-895 0 0,-4-32 3895 0 0,8 34-2725 0 0,1 20-695 0 0,1 1 1 0 0,-2-1-1 0 0,1 0 0 0 0,0 0 1 0 0,-1 0-1 0 0,0 1 1 0 0,0-1-1 0 0,-1 0-475 0 0,1 3 656 0 0,1 4-200 0 0,-4 7-359 0 0,1 1 0 0 0,0 0-1 0 0,1-1 1 0 0,1 1-1 0 0,-1 0 1 0 0,1 8-97 0 0,1 66 671 0 0,2-36-514 0 0,0-5-190 0 0,1-1 1 0 0,6 17 32 0 0,0 7-73 0 0,-9-64 37 0 0,1 0 0 0 0,-1 0 1 0 0,0 1-1 0 0,1-1 1 0 0,-1 0-1 0 0,1 0 1 0 0,0 0-1 0 0,0 0 1 0 0,0 0-1 0 0,0-1 0 0 0,0 1 1 0 0,1 1 35 0 0,0-1-877 0 0,-2-2-255 0 0,0 0-1300 0 0,0 0-4993 0 0</inkml:trace>
  <inkml:trace contextRef="#ctx0" brushRef="#br0" timeOffset="9834.233">2179 3652 20183 0 0,'0'0'927'0'0,"-2"0"-22"0"0,-1 1-849 0 0,1 0 0 0 0,0 0 0 0 0,-1 0 1 0 0,1 1-1 0 0,-1-1 0 0 0,1 0 0 0 0,0 1 0 0 0,0 0 0 0 0,0-1 0 0 0,0 1 0 0 0,0 0 0 0 0,0 0 0 0 0,1 0 0 0 0,-1 0 0 0 0,1 1 0 0 0,-1-1 0 0 0,1 0 0 0 0,0 1 0 0 0,0-1 0 0 0,0 1 0 0 0,0-1 1 0 0,0 1-1 0 0,1-1 0 0 0,-1 1 0 0 0,1 0 0 0 0,-1 1-56 0 0,1-2-72 0 0,0 0 1 0 0,0 0 0 0 0,1 0-1 0 0,-1 0 1 0 0,1 0 0 0 0,-1 0-1 0 0,1 0 1 0 0,-1 0 0 0 0,1 0-1 0 0,0 0 1 0 0,0 0-1 0 0,0-1 1 0 0,1 2 71 0 0,-1-1-440 0 0,1 0 0 0 0,-1-1 1 0 0,1 1-1 0 0,-1-1 0 0 0,1 1 0 0 0,0-1 0 0 0,0 0 0 0 0,-1 0 1 0 0,1 0-1 0 0,0 0 0 0 0,0 0 0 0 0,0 0 0 0 0,0 0 0 0 0,1 0 440 0 0,11 2-7043 0 0</inkml:trace>
  <inkml:trace contextRef="#ctx0" brushRef="#br0" timeOffset="10007.467">2763 3344 15200 0 0,'-3'-2'544'0'0,"2"1"-471"0"0,1 0-1 0 0,-1 1 1 0 0,0-1 0 0 0,0 1 0 0 0,1-1-1 0 0,-1 1 1 0 0,0-1 0 0 0,0 1-1 0 0,0-1 1 0 0,0 1 0 0 0,0 0 0 0 0,1 0-1 0 0,-1-1 1 0 0,0 1 0 0 0,0 0-1 0 0,0 0 1 0 0,0 0 0 0 0,-1 0-73 0 0,1 0 1184 0 0,1 0 386 0 0,3 10 1633 0 0,0 4-2826 0 0,-5 13-270 0 0,-1 16-82 0 0,7 23 361 0 0,-3 18-386 0 0,0 25 214 0 0,-1 85-214 0 0,-1-90 0 0 0,-8 159-145 0 0,7-215-792 0 0,0 7-1203 0 0,5-19-3625 0 0,1-14-775 0 0</inkml:trace>
  <inkml:trace contextRef="#ctx0" brushRef="#br0" timeOffset="10234.907">2452 3846 20127 0 0,'0'0'463'0'0,"0"0"61"0"0,0 0 27 0 0,0 0-67 0 0,0 2-316 0 0,0 0-160 0 0,0 0 1 0 0,1 0-1 0 0,-1 0 0 0 0,0 0 1 0 0,1 0-1 0 0,-1 0 1 0 0,1 0-1 0 0,-1 0 1 0 0,1 0-1 0 0,0 0 1 0 0,0-1-1 0 0,0 1 0 0 0,0 0 1 0 0,0 0-1 0 0,0-1 1 0 0,1 1-1 0 0,-1-1 1 0 0,1 1-1 0 0,-1-1 1 0 0,2 1-9 0 0,0 1 12 0 0,1-1 1 0 0,0 0 0 0 0,0 0-1 0 0,0 0 1 0 0,0 0 0 0 0,0-1-1 0 0,0 1 1 0 0,1-1 0 0 0,3 0-13 0 0,6 1-8 0 0,1-1 1 0 0,-1 0 0 0 0,1-1-1 0 0,0-1 1 0 0,-1 0-1 0 0,4-2 8 0 0,14-4-774 0 0,1-3-288 0 0</inkml:trace>
  <inkml:trace contextRef="#ctx0" brushRef="#br0" timeOffset="10433.692">3033 3529 6912 0 0,'0'0'528'0'0,"0"0"188"0"0,-16 8 13069 0 0,13-5-13682 0 0,0 0 0 0 0,0-1 0 0 0,1 1 1 0 0,-1 1-1 0 0,1-1 0 0 0,-1 0 0 0 0,1 0 1 0 0,0 1-1 0 0,1 0 0 0 0,-1-1 0 0 0,1 1 1 0 0,-1 0-1 0 0,1 0 0 0 0,0-1 0 0 0,0 1 0 0 0,1 1-103 0 0,-2 11-131 0 0,1 0-1 0 0,0 0 1 0 0,2 9 131 0 0,-1 0 135 0 0,1-12-216 0 0,0-1 1 0 0,1 0 0 0 0,0 1 0 0 0,1-1 0 0 0,1 1 80 0 0,5 18-3256 0 0,-5-17-39 0 0,6 9-3742 0 0</inkml:trace>
  <inkml:trace contextRef="#ctx0" brushRef="#br0" timeOffset="10671.952">3257 3722 18863 0 0,'-6'6'452'0'0,"3"-3"-254"0"0,0-1 1 0 0,-1 1-1 0 0,1-1 1 0 0,-1 0 0 0 0,1 0-1 0 0,-1 0 1 0 0,0 0-1 0 0,-3 1-198 0 0,6-3 9 0 0,-1 1-1 0 0,1-1 0 0 0,0 1 1 0 0,-1 0-1 0 0,1 0 0 0 0,0 0 1 0 0,0 0-1 0 0,-1 0 1 0 0,1 0-1 0 0,0 0 0 0 0,0 0 1 0 0,0 0-1 0 0,0 0 0 0 0,1 0 1 0 0,-1 1-1 0 0,0-1 0 0 0,0 0 1 0 0,1 1-1 0 0,-1-1 0 0 0,1 0 1 0 0,-1 1-1 0 0,0 1-8 0 0,1-1 31 0 0,0 1 0 0 0,0-1 0 0 0,0 0 0 0 0,1 1 1 0 0,-1-1-1 0 0,1 1 0 0 0,-1-1 0 0 0,1 0 0 0 0,0 1 0 0 0,0-1 0 0 0,0 0 0 0 0,0 1 0 0 0,0-1-31 0 0,5 8 118 0 0,1-1 0 0 0,-1 0-1 0 0,2 0 1 0 0,-1 0-1 0 0,5 3-117 0 0,-3-3 0 0 0,7 7 0 0 0,0 0 0 0 0,1-1 0 0 0,1-1 0 0 0,0-1 0 0 0,7 5 0 0 0,-1 0 0 0 0,15 16 0 0 0,15 12 0 0 0,-46-40 0 0 0,-1 0 0 0 0,-1 0 0 0 0,1 0 0 0 0,-1 1 0 0 0,0 0 0 0 0,0 0 0 0 0,-1 1 0 0 0,3 5 0 0 0,-7-11 0 0 0,0 0 0 0 0,1 1 0 0 0,-1-1 0 0 0,-1 0 0 0 0,1 1 0 0 0,0-1 0 0 0,-1 1 0 0 0,1-1 0 0 0,-1 1 0 0 0,0 0 0 0 0,1-1 0 0 0,-1 1 0 0 0,-1-1 0 0 0,1 1 0 0 0,0-1 0 0 0,-1 1 0 0 0,1-1 0 0 0,-1 1 0 0 0,1-1 0 0 0,-1 1 0 0 0,0-1 0 0 0,0 0 0 0 0,-1 1 0 0 0,1-1 0 0 0,0 0 0 0 0,-1 0 0 0 0,1 0 0 0 0,-1 0 0 0 0,0 0 0 0 0,1 0 0 0 0,-1 0 0 0 0,-2 0 0 0 0,-3 5-18 0 0,-1-1 0 0 0,0 0 0 0 0,-1-1 0 0 0,1 0 0 0 0,-1 0 1 0 0,0-1-1 0 0,0 0 0 0 0,-1-1 0 0 0,1 0 0 0 0,-1 0 18 0 0,-4 0-107 0 0,1-1 1 0 0,-1-1 0 0 0,0 0 0 0 0,1-1-1 0 0,-1 0 1 0 0,-12-2 106 0 0,-4 0-1992 0 0,20-3 961 0 0</inkml:trace>
  <inkml:trace contextRef="#ctx0" brushRef="#br0" timeOffset="11289.024">4058 3394 20127 0 0,'17'-55'2066'0'0,"-16"52"-2053"0"0,0 0 1 0 0,0 1-1 0 0,0-1 1 0 0,1 0-1 0 0,-1 1 0 0 0,1-1 1 0 0,0 1-1 0 0,-1-1 1 0 0,1 1-1 0 0,0-1 0 0 0,0 1 1 0 0,1 0-1 0 0,-1 0 1 0 0,0 0-1 0 0,1 1 0 0 0,0-2-13 0 0,-2 3 3 0 0,-1 0 0 0 0,1 1 0 0 0,-1-1 0 0 0,0 0 0 0 0,1 0 0 0 0,-1 0 0 0 0,1 0-1 0 0,-1 1 1 0 0,0-1 0 0 0,1 0 0 0 0,-1 0 0 0 0,0 1 0 0 0,1-1 0 0 0,-1 0 0 0 0,0 1 0 0 0,0-1-1 0 0,1 0 1 0 0,-1 1 0 0 0,0-1 0 0 0,0 0 0 0 0,0 1 0 0 0,1-1 0 0 0,-1 0 0 0 0,0 1 0 0 0,0-1 0 0 0,0 1-1 0 0,0-1 1 0 0,0 0 0 0 0,0 1 0 0 0,0 0-3 0 0,3 11-7 0 0,3 13 45 0 0,-5-21-23 0 0,0 0-1 0 0,1 1 1 0 0,-2-1-1 0 0,1 1 1 0 0,-1-1 0 0 0,1 4-15 0 0,-8 132 269 0 0,2-45-102 0 0,-10 72 129 0 0,6-88-258 0 0,-10 60-262 0 0,8-74 300 0 0,9-51-44 0 0,1-9-21 0 0,0 1 0 0 0,0 0 0 0 0,1-1 1 0 0,-1 1-1 0 0,1 0 0 0 0,0 0 0 0 0,1-1 0 0 0,0 1 0 0 0,-1 0 0 0 0,3 4-11 0 0,-1 8 49 0 0,-2-1-7 0 0,19-30-294 0 0,-9-2 188 0 0,0-1 1 0 0,-1 0-1 0 0,-1-1 1 0 0,1-5 63 0 0,6-9-68 0 0,0-5 45 0 0,-1 0 0 0 0,0-6 23 0 0,-3 7-9 0 0,1 1 0 0 0,12-22 9 0 0,-11 31 3 0 0,-2 2 13 0 0,1 1-1 0 0,7-9-15 0 0,-16 25 5 0 0,1 1 0 0 0,0 0-1 0 0,1 0 1 0 0,-1 0 0 0 0,1 1-1 0 0,0-1 1 0 0,0 1 0 0 0,0 0-1 0 0,1 1 1 0 0,-1-1 0 0 0,5-1-5 0 0,-9 4 12 0 0,1 1 1 0 0,0-1 0 0 0,-1 0 0 0 0,1 1 0 0 0,0 0 0 0 0,0-1 0 0 0,-1 1-1 0 0,1 0 1 0 0,0 0 0 0 0,0 0 0 0 0,0 0 0 0 0,-1 0 0 0 0,1 0-1 0 0,0 0 1 0 0,0 1 0 0 0,-1-1 0 0 0,1 1 0 0 0,0-1 0 0 0,-1 1 0 0 0,1 0-1 0 0,0-1 1 0 0,-1 1 0 0 0,1 0 0 0 0,-1 0 0 0 0,1 0 0 0 0,-1 0-1 0 0,0 1 1 0 0,1-1 0 0 0,-1 0 0 0 0,0 0 0 0 0,0 1 0 0 0,0-1 0 0 0,0 1-1 0 0,0-1 1 0 0,0 1 0 0 0,0-1 0 0 0,0 1 0 0 0,-1 0 0 0 0,1 0-13 0 0,3 9 13 0 0,0 0 1 0 0,0 1 0 0 0,-1 0-1 0 0,0 0 1 0 0,-1 5-14 0 0,0-9 23 0 0,0 10-22 0 0,-1-1 1 0 0,0 1 0 0 0,-1-1-1 0 0,-1 1 1 0 0,-1-1 0 0 0,0 0-1 0 0,-3 8-1 0 0,-9 33-1 0 0,-12 29 1 0 0,17-63-14 0 0,-2-1 0 0 0,-1-1 0 0 0,0 0 0 0 0,-2-1 0 0 0,0 0 0 0 0,-2-1 0 0 0,-11 12 14 0 0,16-20-111 0 0,0-1 1 0 0,-2 0 0 0 0,1-1-1 0 0,-1 0 1 0 0,-7 4 110 0 0,4-3-166 0 0,9-7-56 0 0,1 0-1 0 0,-1 0 1 0 0,0-1 0 0 0,1 0-1 0 0,-7 1 223 0 0,-19 2-4066 0 0,30-6-2467 0 0</inkml:trace>
  <inkml:trace contextRef="#ctx0" brushRef="#br0" timeOffset="11674.125">4464 3815 18399 0 0,'0'0'844'0'0,"0"0"-20"0"0,1 1-532 0 0,0 2-260 0 0,1-1-1 0 0,-1 0 0 0 0,1 1 0 0 0,0-1 1 0 0,0 0-1 0 0,0 0 0 0 0,0 0 0 0 0,1 0 1 0 0,-1-1-1 0 0,0 1 0 0 0,1-1 0 0 0,1 2-31 0 0,2 0 96 0 0,-3-1-1 0 0,-1-1-1 0 0,1 0 1 0 0,0 0 0 0 0,0 0 0 0 0,0-1-1 0 0,-1 1 1 0 0,1-1 0 0 0,0 0 0 0 0,0 1-1 0 0,0-1 1 0 0,0 0 0 0 0,0-1 0 0 0,0 1-1 0 0,0 0 1 0 0,-1-1 0 0 0,1 0-1 0 0,0 0 1 0 0,0 0 0 0 0,-1 0 0 0 0,1 0-1 0 0,0 0 1 0 0,1-2-95 0 0,9-3 346 0 0,-1-2 0 0 0,1 0 1 0 0,8-8-347 0 0,-11 10 67 0 0,-7 4-59 0 0,0 0 0 0 0,0 0 0 0 0,-1 0 0 0 0,1 0 0 0 0,-1 0-1 0 0,1 0 1 0 0,-1-1 0 0 0,0 1 0 0 0,0-1 0 0 0,0 1 0 0 0,0-1-1 0 0,0 0 1 0 0,-1 0 0 0 0,0 0 0 0 0,1-1-8 0 0,-3 4 13 0 0,0-1 1 0 0,0 1-1 0 0,0 0 1 0 0,0 0-1 0 0,0-1 1 0 0,0 1-1 0 0,-1 0 1 0 0,1 0-1 0 0,0 0 1 0 0,0 0-1 0 0,0 0 1 0 0,0 0-1 0 0,0 1 1 0 0,0-1-1 0 0,0 0 1 0 0,-1 1-1 0 0,1-1-13 0 0,-6 7 19 0 0,0 0 0 0 0,1 0 0 0 0,0 0 1 0 0,0 1-1 0 0,1 0 0 0 0,0 0 0 0 0,1 1 0 0 0,-1-1 0 0 0,0 4-19 0 0,-6 19 218 0 0,1 0 0 0 0,0 4-218 0 0,-2 9 206 0 0,3-12-136 0 0,2 1 1 0 0,1 0 0 0 0,2 0 0 0 0,1 0 0 0 0,2 21-71 0 0,1-47 5 0 0,0-1-1 0 0,0 1 1 0 0,1-1 0 0 0,0 1-1 0 0,1-1 1 0 0,0 0-1 0 0,0 2-4 0 0,-1-6 2 0 0,0 0-1 0 0,0 0 1 0 0,0 0-1 0 0,0 0 0 0 0,0 0 1 0 0,0 0-1 0 0,0 0 1 0 0,1 0-1 0 0,-1 0 1 0 0,1-1-1 0 0,0 1 1 0 0,-1 0-1 0 0,1-1 1 0 0,0 0-1 0 0,0 1 0 0 0,0-1 1 0 0,0 0-1 0 0,0 0 1 0 0,0 0-1 0 0,0 0 1 0 0,0 0-1 0 0,1-1-1 0 0,1 0-16 0 0,-1 0 0 0 0,1-1 0 0 0,0 0-1 0 0,-1 0 1 0 0,1 0 0 0 0,-1 0 0 0 0,1-1 0 0 0,-1 1-1 0 0,1-1 1 0 0,-1 0 0 0 0,0 0 0 0 0,0 0 0 0 0,0 0-1 0 0,2-3 18 0 0,8-3-55 0 0,16-11-1144 0 0,-1 0-1 0 0,10-11 1199 0 0,-3-3-1275 0 0</inkml:trace>
  <inkml:trace contextRef="#ctx0" brushRef="#br0" timeOffset="11873.831">5187 3017 19087 0 0,'0'0'878'0'0,"0"0"-21"0"0,-1 2-553 0 0,-8 11-121 0 0,2 1 0 0 0,0 0 0 0 0,1 1-1 0 0,0 0 1 0 0,-3 12-183 0 0,8-24 22 0 0,-18 65 364 0 0,2 1-1 0 0,3 0 1 0 0,3 1-1 0 0,4 1 1 0 0,2-1-1 0 0,4 12-385 0 0,-1 7 189 0 0,0-25-138 0 0,5 42-51 0 0,-2-74-220 0 0,-1-23-202 0 0,0 0 0 0 0,1 1 0 0 0,0-1-1 0 0,0 0 1 0 0,1 0 0 0 0,1 0 0 0 0,-1 0 0 0 0,1 0-1 0 0,4 7 423 0 0,-1-8-5190 0 0,7-3-1463 0 0</inkml:trace>
  <inkml:trace contextRef="#ctx0" brushRef="#br0" timeOffset="12074.718">5278 3036 18399 0 0,'-3'-13'513'0'0,"1"1"0"0"0,0-1-1 0 0,1 0 1 0 0,0-7-513 0 0,1 18 299 0 0,0 2 81 0 0,0 0 10 0 0,-1 19 310 0 0,-3 13 318 0 0,1 32-1018 0 0,1-12 249 0 0,-1 186 477 0 0,5-130-492 0 0,3 197-230 0 0,2-147-607 0 0,-3-108-875 0 0,6 37-3544 0 0,-5-46-1597 0 0</inkml:trace>
  <inkml:trace contextRef="#ctx0" brushRef="#br0" timeOffset="12286.917">4898 3546 15664 0 0,'0'0'1206'0'0,"-2"0"-787"0"0,-6 4-195 0 0,7-3 689 0 0,2 1 290 0 0,5 3-1075 0 0,-1 0 1 0 0,1-1 0 0 0,-1 0-1 0 0,1 0 1 0 0,1 0-1 0 0,-1-1 1 0 0,0 0-1 0 0,1 0 1 0 0,-1-1 0 0 0,1 0-1 0 0,0 0 1 0 0,0 0-1 0 0,0-1 1 0 0,5 1-129 0 0,21 1 688 0 0,1-1 0 0 0,19-1-688 0 0,-42-1 18 0 0,56-2-3302 0 0,-1-3-1 0 0,51-11 3285 0 0,-90 11-2174 0 0</inkml:trace>
  <inkml:trace contextRef="#ctx0" brushRef="#br0" timeOffset="12603.762">5433 3752 17303 0 0,'0'0'795'0'0,"0"0"-18"0"0,10-6-469 0 0,10-11-57 0 0,-1 0-1 0 0,-1-2 1 0 0,-1 0-1 0 0,0-1 1 0 0,-1 0-1 0 0,-2-1 1 0 0,10-19-251 0 0,-22 38 52 0 0,-1-1 1 0 0,0 0-1 0 0,0 0 1 0 0,0 0 0 0 0,0 1-1 0 0,-1-1 1 0 0,1 0-1 0 0,-1 0 1 0 0,0 0-1 0 0,1 0 1 0 0,-1-1-53 0 0,-1 2 34 0 0,2 0 1 0 0,-1 0-1 0 0,0 0 0 0 0,0 0 1 0 0,0 0-1 0 0,1 0 1 0 0,-1 1-1 0 0,1-1 0 0 0,0 0 1 0 0,-1 0-1 0 0,1 0 0 0 0,1 0-34 0 0,-1-1 159 0 0,-1 3-6 0 0,0 0 5 0 0,0 0 22 0 0,0 0 10 0 0,-2 2-138 0 0,1 0-1 0 0,-1 0 0 0 0,0-1 0 0 0,0 1 1 0 0,0-1-1 0 0,0 0 0 0 0,0 0 0 0 0,0 1 1 0 0,0-1-52 0 0,-4 2 73 0 0,0 4-7 0 0,0 1 0 0 0,1-1 0 0 0,0 1 1 0 0,0 0-1 0 0,0 1 0 0 0,1-1 0 0 0,1 1 0 0 0,-3 8-66 0 0,-6 20 78 0 0,1 1 0 0 0,2 1 0 0 0,2 0 0 0 0,1 0 0 0 0,1 18-78 0 0,5-39-9 0 0,0-1 0 0 0,1 1 1 0 0,1-1-1 0 0,0 1 1 0 0,2-1-1 0 0,0 0 0 0 0,1 0 1 0 0,0 0-1 0 0,2 1 9 0 0,-5-14-49 0 0,-1-1-1 0 0,1 0 1 0 0,0 0 0 0 0,0 0-1 0 0,0 0 1 0 0,0 0-1 0 0,0-1 1 0 0,1 1-1 0 0,-1 0 1 0 0,1-1 0 0 0,0 0-1 0 0,0 0 1 0 0,0 0-1 0 0,0 0 1 0 0,1 1 49 0 0,-1-2-45 0 0,-1 0 0 0 0,0 0 0 0 0,1-1 0 0 0,-1 1-1 0 0,0 0 1 0 0,1-1 0 0 0,-1 1 0 0 0,1-1 0 0 0,-1 0 0 0 0,1 0 0 0 0,-1 0 0 0 0,1 0 0 0 0,-1 0 0 0 0,1-1-1 0 0,-1 1 1 0 0,1-1 0 0 0,-1 0 0 0 0,0 1 0 0 0,1-1 0 0 0,-1 0 0 0 0,0 0 0 0 0,0-1 0 0 0,1 1 45 0 0,8-8-819 0 0,0 0 0 0 0,0-1 1 0 0,-1 0-1 0 0,0-1 1 0 0,-1 0-1 0 0,4-6 819 0 0,0 0-1319 0 0,7-8-455 0 0</inkml:trace>
  <inkml:trace contextRef="#ctx0" brushRef="#br0" timeOffset="12838.529">5869 3652 16439 0 0,'0'0'374'0'0,"0"2"54"0"0,-1 3-327 0 0,0 0-1 0 0,0 0 1 0 0,-1 1 0 0 0,1-1 0 0 0,-1 0 0 0 0,0-1 0 0 0,-1 1-1 0 0,1 0 1 0 0,-1 0 0 0 0,-3 3-101 0 0,-10 21-2 0 0,-21 42 1088 0 0,23-45-221 0 0,0 0 0 0 0,2 1-1 0 0,-1 5-864 0 0,6 3 742 0 0,7-29-572 0 0,-1-1-1 0 0,0 1 1 0 0,0-1 0 0 0,-1 1-1 0 0,1-1 1 0 0,-1 0-1 0 0,0 1 1 0 0,-1-1-170 0 0,3-5 22 0 0,0 0 1 0 0,-1 0-1 0 0,1 0 1 0 0,0 1-1 0 0,0-1 1 0 0,-1 0-1 0 0,1 1 1 0 0,0-1-1 0 0,0 0 1 0 0,0 0-1 0 0,0 1 1 0 0,-1-1-1 0 0,1 0 1 0 0,0 1-1 0 0,0-1 1 0 0,0 0-1 0 0,0 1 1 0 0,0-1-1 0 0,0 0 1 0 0,0 1-1 0 0,0-1 1 0 0,0 0-1 0 0,0 1 1 0 0,0-1-1 0 0,0 0 1 0 0,0 1-1 0 0,0-1 1 0 0,0 0-1 0 0,0 1 1 0 0,1-1-1 0 0,-1 0 1 0 0,0 0-1 0 0,0 1 1 0 0,0-1-1 0 0,0 0 1 0 0,1 1-1 0 0,-1-1 1 0 0,0 0-1 0 0,0 0 1 0 0,0 1-1 0 0,1-1 1 0 0,-1 0-1 0 0,0 0 1 0 0,0 0-1 0 0,1 1 1 0 0,-1-1-1 0 0,0 0 1 0 0,1 0-1 0 0,-1 0 1 0 0,0 0-1 0 0,1 0 1 0 0,-1 0-1 0 0,0 0 1 0 0,1 1-1 0 0,-1-1 1 0 0,0 0-1 0 0,1 0 1 0 0,-1 0-1 0 0,0 0 1 0 0,1 0-23 0 0,0 0 67 0 0,1-1 1 0 0,0 1-1 0 0,0 0 1 0 0,-1 0 0 0 0,1 0-1 0 0,0-1 1 0 0,-1 1-1 0 0,1-1 1 0 0,0 0 0 0 0,-1 1-1 0 0,1-1-67 0 0,7-5 75 0 0,-1-1 1 0 0,0 0-1 0 0,0-1 0 0 0,0 1 0 0 0,-1-1 0 0 0,0-1 1 0 0,4-6-76 0 0,10-18 185 0 0,9-19-185 0 0,-2 4 64 0 0,3-5-48 0 0,2-13-16 0 0,-16 36-148 0 0,18-27 148 0 0,4-8-156 0 0,-13 20-3061 0 0,11-11 3217 0 0,-24 36-2061 0 0,2 0-5828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17.254"/>
    </inkml:context>
    <inkml:brush xml:id="br0">
      <inkml:brushProperty name="width" value="0.1" units="cm"/>
      <inkml:brushProperty name="height" value="0.1" units="cm"/>
      <inkml:brushProperty name="color" value="#66CC00"/>
    </inkml:brush>
  </inkml:definitions>
  <inkml:trace contextRef="#ctx0" brushRef="#br0">316 670 9672 0 0,'0'0'440'0'0,"-11"-7"168"0"0,6 5-539 0 0,3 1 450 0 0,0 1 0 0 0,0-1 0 0 0,0 0 1 0 0,0 1-1 0 0,0-1 0 0 0,0 1 0 0 0,0 0 0 0 0,0 0 0 0 0,0 0 0 0 0,0 0 0 0 0,0 0 1 0 0,0 0-1 0 0,0 0 0 0 0,0 0 0 0 0,-1 1-519 0 0,-9 2 1671 0 0,3 0-1526 0 0,0 0 1 0 0,0 1-1 0 0,0 0 0 0 0,0 0 0 0 0,0 1 0 0 0,1 0 0 0 0,0 1 0 0 0,0 0 0 0 0,1 0 0 0 0,-1 0 0 0 0,1 1 0 0 0,1 0 0 0 0,-1 1 0 0 0,1-1 0 0 0,-4 9-145 0 0,-12 18 546 0 0,1 1-1 0 0,2 1 0 0 0,-2 10-545 0 0,12-26 36 0 0,2-6-36 0 0,1 1 0 0 0,1 0 0 0 0,1 0 0 0 0,0 1 0 0 0,1-1 0 0 0,-1 16 0 0 0,3-23 0 0 0,1-1 0 0 0,1 1 0 0 0,0 0 0 0 0,0 0 0 0 0,0-1 0 0 0,1 1 0 0 0,0-1 0 0 0,0 1 0 0 0,1-1 0 0 0,0 0 0 0 0,1 0 0 0 0,-1 0 0 0 0,1-1 0 0 0,0 1 0 0 0,1-1 0 0 0,0 0 0 0 0,0 0 0 0 0,0 0 0 0 0,3 2 0 0 0,-5-6-17 0 0,-1-1 0 0 0,1 1-1 0 0,-1 0 1 0 0,1-1 0 0 0,0 1-1 0 0,0-1 1 0 0,-1 0 0 0 0,1 0-1 0 0,0 0 1 0 0,0-1 0 0 0,0 1-1 0 0,0-1 1 0 0,0 1 0 0 0,0-1-1 0 0,0 0 1 0 0,0 0 0 0 0,0 0-1 0 0,0-1 1 0 0,0 1 0 0 0,0-1-1 0 0,0 1 1 0 0,0-1 0 0 0,0 0-1 0 0,0 0 1 0 0,-1 0 0 0 0,3-2 17 0 0,2 0-60 0 0,0-1 0 0 0,0 0 0 0 0,0 0 0 0 0,-1-1 0 0 0,1 0 1 0 0,-1 0-1 0 0,-1 0 0 0 0,1-1 0 0 0,2-3 60 0 0,13-21-175 0 0,-1 0 0 0 0,-2-1 0 0 0,-1-1 0 0 0,-1 0 0 0 0,-2-1 0 0 0,-1-1 0 0 0,-2 0 0 0 0,-2-1 0 0 0,0 0 1 0 0,1-23 174 0 0,3-53 685 0 0,-5-1 0 0 0,-5-87-685 0 0,-4 94 1248 0 0,-8-37-1248 0 0,7 129 183 0 0,0 0 0 0 0,-1 0-1 0 0,0 0 1 0 0,-1 0 0 0 0,0 0-1 0 0,-2-2-182 0 0,5 13 260 0 0,-8 20 448 0 0,-18 102-316 0 0,-7 109-392 0 0,9-11-98 0 0,8 36 98 0 0,4-105-756 0 0,8-103-614 0 0,0-5-478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8.297"/>
    </inkml:context>
    <inkml:brush xml:id="br0">
      <inkml:brushProperty name="width" value="0.1" units="cm"/>
      <inkml:brushProperty name="height" value="0.1" units="cm"/>
      <inkml:brushProperty name="color" value="#66CC00"/>
    </inkml:brush>
  </inkml:definitions>
  <inkml:trace contextRef="#ctx0" brushRef="#br0">162 36 16128 0 0,'0'0'1241'0'0,"1"1"-811"0"0,12 9-115 0 0,-8-7-31 0 0,-1 0 0 0 0,1 1 0 0 0,-1 0 1 0 0,0 0-1 0 0,0 0 0 0 0,0 0 0 0 0,0 0 0 0 0,-1 1 0 0 0,0 0 0 0 0,2 2-284 0 0,4 12 238 0 0,-1 0 0 0 0,0 1 0 0 0,-2-1 0 0 0,0 2 0 0 0,-1-1 0 0 0,1 8-238 0 0,6 23 343 0 0,-1-13 2 0 0,-8-23-215 0 0,0-1-43 0 0,0 0 0 0 0,1 0 0 0 0,1-1 0 0 0,3 7-87 0 0,-18-33-122 0 0,0 1 0 0 0,0 0 0 0 0,-4-3 122 0 0,4 7 33 0 0,0 0 0 0 0,0 1 0 0 0,-1 0 0 0 0,0 1 0 0 0,0 0 0 0 0,0 0 0 0 0,-1 1 0 0 0,0 1 0 0 0,0 0 0 0 0,0 1 0 0 0,-1 0 0 0 0,1 1 0 0 0,-1 0-1 0 0,1 1 1 0 0,-1 0 0 0 0,0 1 0 0 0,-2 1-33 0 0,12-1 32 0 0,1 1 0 0 0,-1-1 0 0 0,0 1-1 0 0,0 0 1 0 0,0 0 0 0 0,1 0 0 0 0,-1 0-1 0 0,1 1 1 0 0,-1-1 0 0 0,1 1 0 0 0,-1 0 0 0 0,1-1-1 0 0,0 1 1 0 0,0 0 0 0 0,-1 0 0 0 0,2 1-1 0 0,-1-1 1 0 0,0 0 0 0 0,0 1 0 0 0,1-1-1 0 0,-1 1 1 0 0,1-1 0 0 0,0 1 0 0 0,0 0 0 0 0,0-1-1 0 0,0 1 1 0 0,0 0 0 0 0,1 0 0 0 0,-1 0-32 0 0,0 4 29 0 0,0 0 0 0 0,0 0 0 0 0,1 0 0 0 0,0-1 0 0 0,0 1 0 0 0,1 0 0 0 0,0 0 0 0 0,0 0 0 0 0,1 0 0 0 0,0 0 0 0 0,0-1 0 0 0,0 1-29 0 0,0-3 4 0 0,1 0 0 0 0,-1 1 0 0 0,1-2 0 0 0,0 1 1 0 0,0 0-1 0 0,0 0 0 0 0,0-1 0 0 0,0 0 0 0 0,1 0 1 0 0,0 0-1 0 0,0 0 0 0 0,0 0 0 0 0,0-1 1 0 0,0 1-1 0 0,0-1 0 0 0,0 0 0 0 0,1-1 0 0 0,0 1-4 0 0,1 0-61 0 0,0 0 0 0 0,0-1-1 0 0,0 1 1 0 0,0-1 0 0 0,1 0-1 0 0,-1-1 1 0 0,0 0 0 0 0,0 0 0 0 0,1 0-1 0 0,-1-1 1 0 0,0 0 0 0 0,0 0-1 0 0,2-1 62 0 0,14-5-814 0 0,2 2-32 0 0</inkml:trace>
  <inkml:trace contextRef="#ctx0" brushRef="#br0" timeOffset="353.267">595 1 18743 0 0,'-1'2'860'0'0,"-15"35"365"0"0,8-20-1187 0 0,1 1 1 0 0,1 0-1 0 0,-3 10-38 0 0,-16 66 942 0 0,20-77-586 0 0,0 6 1380 0 0,20-27-1598 0 0,-9 2-130 0 0,0-1 0 0 0,0 0 0 0 0,-1 0 0 0 0,1 0 0 0 0,-1-1 0 0 0,0 0 1 0 0,0 0-1 0 0,0 0 0 0 0,0-1 0 0 0,-1 0 0 0 0,0 0 0 0 0,0 0 0 0 0,1-1-8 0 0,30-31 35 0 0,-27 30-35 0 0,4-3 0 0 0,0 0 0 0 0,1 1 0 0 0,0 0 0 0 0,1 1 0 0 0,0 0 0 0 0,2 1 0 0 0,-13 5 0 0 0,1 1 0 0 0,-1 0 0 0 0,1 0 0 0 0,0 0 0 0 0,-1 0 0 0 0,1 1 0 0 0,0-1 0 0 0,-1 1 0 0 0,1 0 0 0 0,0 0 0 0 0,0 0 0 0 0,-1 1 0 0 0,1-1 0 0 0,0 1 0 0 0,-1 0 0 0 0,1 0 0 0 0,-1 1 0 0 0,1-1 0 0 0,-1 0 0 0 0,1 1 0 0 0,-1 0 0 0 0,0 0 0 0 0,0 0 0 0 0,0 0 0 0 0,0 1 0 0 0,0-1 0 0 0,-1 1 0 0 0,3 1 0 0 0,-5-3 0 0 0,29 33-28 0 0,-28-31 24 0 0,1-1-1 0 0,0 1 1 0 0,-1 0 0 0 0,1 0-1 0 0,-1 0 1 0 0,0 0 0 0 0,0 0-1 0 0,0 1 1 0 0,0-1 0 0 0,0 0 0 0 0,-1 0-1 0 0,1 2 5 0 0,-1 3-42 0 0,1 0 1 0 0,0 0-1 0 0,1 0 0 0 0,0-1 0 0 0,0 1 0 0 0,0-1 0 0 0,1 1 42 0 0,-2-6-154 0 0,0 1 1 0 0,-1-1-1 0 0,1 0 0 0 0,0 0 0 0 0,0 0 0 0 0,0 0 0 0 0,1 0 0 0 0,-1 0 0 0 0,0 0 0 0 0,1 0 0 0 0,0 0 0 0 0,-1-1 0 0 0,1 1 0 0 0,0-1 0 0 0,0 1 0 0 0,-1-1 1 0 0,1 0-1 0 0,0 1 0 0 0,1-1 0 0 0,-1 0 0 0 0,0 0 0 0 0,0 0 0 0 0,0-1 0 0 0,1 1 0 0 0,-1-1 154 0 0,8-3-1499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7.352"/>
    </inkml:context>
    <inkml:brush xml:id="br0">
      <inkml:brushProperty name="width" value="0.1" units="cm"/>
      <inkml:brushProperty name="height" value="0.1" units="cm"/>
      <inkml:brushProperty name="color" value="#66CC00"/>
    </inkml:brush>
  </inkml:definitions>
  <inkml:trace contextRef="#ctx0" brushRef="#br0">172 35 18743 0 0,'-63'-34'2079'0'0,"61"33"-1844"0"0,2 1 53 0 0,0 0 6 0 0,0 0 1 0 0,0 0-6 0 0,6 14 287 0 0,42 85 211 0 0,-1-3-258 0 0,23 71-529 0 0,-27-42-6 0 0,20 102 6 0 0,-34-132-982 0 0,-18-70-1063 0 0,-7-18 146 0 0</inkml:trace>
  <inkml:trace contextRef="#ctx0" brushRef="#br0" timeOffset="581.806">26 563 6912 0 0,'-2'2'528'0'0,"-12"8"848"0"0,9-9-524 0 0,3-2-99 0 0,-1 2 2378 0 0,3-1 154 0 0,0 0-357 0 0,0 0-1654 0 0,2-1-728 0 0,67-33 764 0 0,-49 25-1194 0 0,0 0-1 0 0,10-2-115 0 0,11-5 47 0 0,12-6-1 0 0,-1 1-711 0 0,-1-2 0 0 0,-1-2-1 0 0,24-18 666 0 0,-19 10-1231 0 0,-26 16-314 0 0,19-15 1545 0 0,-40 26-212 0 0,0-1 1 0 0,-1 0 0 0 0,1 0-1 0 0,-1 0 1 0 0,-1-1 0 0 0,1 0-1 0 0,2-6 212 0 0,45-63-1280 0 0,-18 28 737 0 0,-12-4 924 0 0,-23 51 23 0 0,-1 2 11 0 0,0 0 27 0 0,-10 6 725 0 0,9-6-1105 0 0,-1 1 0 0 0,1 0 1 0 0,-1-1-1 0 0,1 1 0 0 0,0 0 1 0 0,0 0-1 0 0,0 0 0 0 0,-1 0 1 0 0,1 0-1 0 0,0 0 0 0 0,0 0 0 0 0,0 0 1 0 0,0 1-1 0 0,0-1 0 0 0,1 0 1 0 0,-1 0-1 0 0,0 1 0 0 0,1-1 1 0 0,-1 1-1 0 0,1-1 0 0 0,-1 0 0 0 0,1 1 1 0 0,0-1-1 0 0,-1 1 0 0 0,1-1 1 0 0,0 1-1 0 0,0 0 0 0 0,0-1 1 0 0,0 1-1 0 0,0-1 0 0 0,1 1 1 0 0,-1-1-63 0 0,-3 27 636 0 0,-15 66 1291 0 0,1 25-1927 0 0,11-79 176 0 0,2 0-1 0 0,2 0 1 0 0,2 1 0 0 0,1 7-176 0 0,0 0 354 0 0,-1-34-181 0 0,0 1-1 0 0,1-1 1 0 0,1 4-173 0 0,-1-14 32 0 0,0 0 1 0 0,0 0-1 0 0,0 0 0 0 0,0 0 1 0 0,1-1-1 0 0,0 1 0 0 0,-1 0 0 0 0,1-1 1 0 0,1 1-1 0 0,-1-1 0 0 0,0 0 0 0 0,1 0 1 0 0,1 2-33 0 0,-3-4 70 0 0,-1-1 0 0 0,7-5 124 0 0,10-8-102 0 0,0 0 0 0 0,-2-2 0 0 0,1 0 0 0 0,-2-1 0 0 0,0 0 0 0 0,-1-1 0 0 0,5-10-92 0 0,6-5 28 0 0,-14 17-28 0 0,0-1 0 0 0,-1 0 0 0 0,2-6 0 0 0,-2 4 0 0 0,0 1 0 0 0,11-14 0 0 0,12-17-49 0 0,-20 30 31 0 0,0 0-1 0 0,0 1 1 0 0,2 1-1 0 0,0 0 1 0 0,9-7 18 0 0,-14 15-21 0 0,-7 8 16 0 0,-1 0 0 0 0,1 1 0 0 0,0-1 0 0 0,0 1 0 0 0,-1-1 0 0 0,1 1 1 0 0,0 0-1 0 0,-1 0 0 0 0,1 0 0 0 0,-1 0 0 0 0,1 0 5 0 0,2 3-5 0 0,-2-1-1 0 0,1 1 1 0 0,0 0-1 0 0,-1-1 0 0 0,0 1 1 0 0,0 0-1 0 0,0 1 1 0 0,0-1-1 0 0,-1 0 0 0 0,0 0 1 0 0,1 5 5 0 0,8 49-77 0 0,-7-12-110 0 0,-2 0 1 0 0,-3 0 0 0 0,-5 41 186 0 0,3-65-95 0 0,3-16 50 0 0,0-1 1 0 0,0 1-1 0 0,1-1 1 0 0,0 1-1 0 0,-1-1 1 0 0,2 1-1 0 0,-1-1 0 0 0,1 1 1 0 0,0 2 44 0 0,1-4-283 0 0,2 10 123 0 0,-3-10-2974 0 0,7-7 1168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41.207"/>
    </inkml:context>
    <inkml:brush xml:id="br0">
      <inkml:brushProperty name="width" value="0.1" units="cm"/>
      <inkml:brushProperty name="height" value="0.1" units="cm"/>
      <inkml:brushProperty name="color" value="#66CC00"/>
    </inkml:brush>
  </inkml:definitions>
  <inkml:trace contextRef="#ctx0" brushRef="#br0">15 314 19175 0 0,'0'2'432'0'0,"-2"14"266"0"0,-1 11 92 0 0,5-13-638 0 0,-2 0 0 0 0,0 0 0 0 0,-1 0 0 0 0,0 0-1 0 0,-1 0 1 0 0,-3 9-152 0 0,3-11 361 0 0,1 26 969 0 0,1-36-844 0 0,0-2-16 0 0,0 0-80 0 0,0 0-35 0 0,0 0-10 0 0,0 0-39 0 0,2-2-164 0 0,13-17-36 0 0,14-21-22 0 0,47-108-74 0 0,-21 43-10 0 0,-43 82-11 0 0,0 0 0 0 0,1 1 0 0 0,2 1 0 0 0,0 0 0 0 0,1 1 0 0 0,1 1 0 0 0,7-7 11 0 0,-17 21 82 0 0,0 0 0 0 0,-1 0 0 0 0,2 1 0 0 0,-1 0 1 0 0,3-1-83 0 0,-9 5 11 0 0,-1 0 1 0 0,1 0 0 0 0,0 0 0 0 0,0 0 0 0 0,0 1 0 0 0,-1-1 0 0 0,1 0 0 0 0,0 1 0 0 0,0-1 0 0 0,-1 0 0 0 0,1 1 0 0 0,0-1-1 0 0,-1 1 1 0 0,1-1 0 0 0,0 1 0 0 0,-1-1 0 0 0,1 1 0 0 0,-1-1 0 0 0,1 1 0 0 0,-1 0 0 0 0,1 0-12 0 0,0-1 24 0 0,2 6 14 0 0,1 0 0 0 0,-1 0 0 0 0,0 0 0 0 0,0 0 0 0 0,-1 0 0 0 0,0 0 0 0 0,0 1 0 0 0,0-1 0 0 0,-1 1 0 0 0,0 0 0 0 0,0-1 0 0 0,-1 3-38 0 0,3 10 40 0 0,-1-2-20 0 0,-1-1 0 0 0,-1 1 0 0 0,-1 0 0 0 0,0 0 0 0 0,-3 11-20 0 0,-1 25 36 0 0,-1 8-37 0 0,0 15 55 0 0,5-56-482 0 0,-1 0 0 0 0,0 0 0 0 0,-2 0-1 0 0,-3 12 429 0 0,2-22-828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40.859"/>
    </inkml:context>
    <inkml:brush xml:id="br0">
      <inkml:brushProperty name="width" value="0.1" units="cm"/>
      <inkml:brushProperty name="height" value="0.1" units="cm"/>
      <inkml:brushProperty name="color" value="#66CC00"/>
    </inkml:brush>
  </inkml:definitions>
  <inkml:trace contextRef="#ctx0" brushRef="#br0">48 1 23495 0 0,'-6'6'215'0'0,"4"-3"-1"0"0,-1 0 1 0 0,1-1-1 0 0,-1 1 0 0 0,0-1 0 0 0,0 0 1 0 0,0 0-1 0 0,0 0 0 0 0,0 0 0 0 0,0 0 1 0 0,-4 1-215 0 0,1 2 197 0 0,8 4-200 0 0,-2-7-130 0 0,0-2-82 0 0,3 3-21 0 0,0 0 0 0 0,0 0-1 0 0,0 0 1 0 0,1-1 0 0 0,-1 1-1 0 0,0-1 1 0 0,1 0 0 0 0,1 1 236 0 0,8 0-5780 0 0,-1-2-1969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38.968"/>
    </inkml:context>
    <inkml:brush xml:id="br0">
      <inkml:brushProperty name="width" value="0.1" units="cm"/>
      <inkml:brushProperty name="height" value="0.1" units="cm"/>
      <inkml:brushProperty name="color" value="#66CC00"/>
    </inkml:brush>
  </inkml:definitions>
  <inkml:trace contextRef="#ctx0" brushRef="#br0">69 23 2304 0 0,'0'-1'167'0'0,"0"-6"523"0"0,0 7 127 0 0,0-1 0 0 0,0 0 0 0 0,0 0-1 0 0,0 1 1 0 0,0-1 0 0 0,0 0 0 0 0,0 1-1 0 0,0-1 1 0 0,-1 0 0 0 0,1 0 0 0 0,0 1 0 0 0,-1-1-1 0 0,1 0 1 0 0,0 1 0 0 0,-1-1 0 0 0,1 0 0 0 0,0 1-1 0 0,-1-1-816 0 0,-10-1 5419 0 0,10 3-5337 0 0,-1 0 0 0 0,1-1 1 0 0,-1 1-1 0 0,1 0 0 0 0,0 0 0 0 0,-1 0 0 0 0,1 0 0 0 0,0 0 0 0 0,-1 0 0 0 0,1 0 0 0 0,0 1 0 0 0,0-1 0 0 0,0 0 0 0 0,0 1-82 0 0,-4 7 216 0 0,1 0-1 0 0,1 1 1 0 0,-1-1 0 0 0,1 1-1 0 0,1 0 1 0 0,0 0-1 0 0,-1 10-215 0 0,0 19 500 0 0,1 19-500 0 0,1-11 63 0 0,-2 31-25 0 0,4 0-1 0 0,2 0 0 0 0,8 27-37 0 0,-11-101-33 0 0,3 15-186 0 0,0 0 0 0 0,1 0-1 0 0,1 0 1 0 0,1 0 0 0 0,2 4 219 0 0,0 0-1111 0 0,-6-17 440 0 0,-1-1 0 0 0,1 1 0 0 0,0-1 0 0 0,1 0 0 0 0,-1 1 0 0 0,1-1 0 0 0,0 0-1 0 0,0 0 1 0 0,4 3 671 0 0,1-1-2257 0 0,-7-5-13 0 0</inkml:trace>
  <inkml:trace contextRef="#ctx0" brushRef="#br0" timeOffset="245.642">265 318 15984 0 0,'0'1'66'0'0,"0"-1"1"0"0,0 1 0 0 0,1-1 0 0 0,-1 0 0 0 0,0 1 0 0 0,0-1 0 0 0,0 1 0 0 0,0-1 0 0 0,0 1 0 0 0,0-1 0 0 0,0 1 0 0 0,0-1 0 0 0,0 1-1 0 0,0-1 1 0 0,0 1 0 0 0,0-1 0 0 0,0 1 0 0 0,0-1 0 0 0,0 1 0 0 0,0-1 0 0 0,0 1 0 0 0,-1-1 0 0 0,1 1 0 0 0,0-1 0 0 0,0 1 0 0 0,-1-1-67 0 0,-4 15 427 0 0,-4 7 113 0 0,1 0 0 0 0,1 1 0 0 0,0 0-1 0 0,2 0 1 0 0,1 0 0 0 0,1 1-1 0 0,1 0 1 0 0,1-1 0 0 0,2 24-540 0 0,0-37 319 0 0,1 0 0 0 0,1 0 1 0 0,0 0-1 0 0,1 0 1 0 0,2 4-320 0 0,5 16 795 0 0,-11-28-757 0 0,1 0 0 0 0,0 0 0 0 0,0 0 0 0 0,0 0 0 0 0,0-1 0 0 0,0 1 1 0 0,0 0-1 0 0,0 0 0 0 0,1-1 0 0 0,-1 1 0 0 0,0 0 0 0 0,1-1 0 0 0,-1 0 1 0 0,1 1-1 0 0,0-1 0 0 0,0 0 0 0 0,-1 0 0 0 0,1 0 0 0 0,0 0 0 0 0,0 0 1 0 0,0 0-1 0 0,0 0 0 0 0,0-1 0 0 0,2 1-38 0 0,-1-1 34 0 0,0 1 1 0 0,1-1-1 0 0,-1 0 0 0 0,0-1 1 0 0,0 1-1 0 0,1-1 0 0 0,-1 1 1 0 0,0-1-1 0 0,0 0 0 0 0,0 0 1 0 0,0 0-1 0 0,0 0 1 0 0,0-1-1 0 0,0 1 0 0 0,2-2-34 0 0,5-4 14 0 0,0-1-1 0 0,-1 0 1 0 0,0 0 0 0 0,0-1-1 0 0,-1 0 1 0 0,0 0 0 0 0,0-1-1 0 0,2-5-13 0 0,11-18-373 0 0,-2-1 0 0 0,-2-2 373 0 0,20-34-1720 0 0,-16 27-2148 0 0,-11 25-3754 0 0</inkml:trace>
  <inkml:trace contextRef="#ctx0" brushRef="#br0" timeOffset="588.229">564 697 18255 0 0,'0'0'414'0'0,"0"0"56"0"0,0 0 32 0 0,0 0-60 0 0,11-1-270 0 0,-6-1-155 0 0,0 0 0 0 0,0 0 0 0 0,0-1 0 0 0,0 1 0 0 0,-1-1-1 0 0,1 0 1 0 0,-1-1 0 0 0,0 1 0 0 0,0-1 0 0 0,0 0 0 0 0,1-1-17 0 0,10-13 311 0 0,-1 0 0 0 0,2-5-311 0 0,10-13 640 0 0,6-6 859 0 0,13-23-1499 0 0,-33 46 225 0 0,-1 0 1 0 0,-1-1-1 0 0,-1 0 0 0 0,6-21-225 0 0,-12 32 71 0 0,-1-1-1 0 0,0 1 1 0 0,0 0-1 0 0,-1-1 1 0 0,0 1 0 0 0,-1-1-1 0 0,0 1 1 0 0,0-1-1 0 0,-1 1 1 0 0,0-1-1 0 0,-1 0-70 0 0,2 9 8 0 0,0 1 0 0 0,0-1 0 0 0,0 1 0 0 0,-1-1 0 0 0,1 1 0 0 0,0-1 0 0 0,0 0 0 0 0,-1 1 0 0 0,1-1 0 0 0,0 1 0 0 0,-1-1 0 0 0,1 1 0 0 0,-1 0 0 0 0,1-1 0 0 0,0 1 0 0 0,-1-1 0 0 0,1 1 0 0 0,-1 0 0 0 0,1-1 0 0 0,-1 1 0 0 0,1 0 0 0 0,-1-1 0 0 0,0 1 0 0 0,1 0 0 0 0,-1 0 0 0 0,1 0 0 0 0,-1-1 0 0 0,0 1 0 0 0,1 0 0 0 0,-1 0 0 0 0,1 0 0 0 0,-1 0 0 0 0,0 0-8 0 0,-1 1 46 0 0,0-1-1 0 0,1 1 1 0 0,-1-1 0 0 0,0 1-1 0 0,0 0 1 0 0,0 0 0 0 0,1 0-1 0 0,-1 0 1 0 0,0 0 0 0 0,1 0-1 0 0,-1 1-45 0 0,-6 5 177 0 0,1 0-1 0 0,0 0 1 0 0,1 1-1 0 0,-1 2-176 0 0,-14 19-24 0 0,1 1 0 0 0,2 1 0 0 0,-1 5 24 0 0,11-19-19 0 0,1 1 1 0 0,0 0 0 0 0,1 0-1 0 0,1 0 1 0 0,1 1 0 0 0,-1 13 18 0 0,3-16-94 0 0,0-9 72 0 0,1 0 0 0 0,1 0 0 0 0,-1 0 0 0 0,1 0 0 0 0,1 4 22 0 0,-1-9-48 0 0,1 0 1 0 0,-1 0-1 0 0,1 0 1 0 0,0 0-1 0 0,-1 0 1 0 0,1 0-1 0 0,0 0 1 0 0,0 0-1 0 0,0 0 1 0 0,1 0-1 0 0,-1-1 1 0 0,0 1-1 0 0,1 0 1 0 0,-1-1-1 0 0,1 1 0 0 0,-1-1 1 0 0,1 1-1 0 0,0-1 1 0 0,1 1 47 0 0,-2-2-224 0 0,0 1 0 0 0,0-1 1 0 0,1 1-1 0 0,-1-1 0 0 0,0 0 1 0 0,0 0-1 0 0,0 0 0 0 0,1 0 1 0 0,-1 1-1 0 0,0-2 0 0 0,0 1 0 0 0,0 0 1 0 0,1 0-1 0 0,-1 0 0 0 0,0 0 1 0 0,0-1-1 0 0,0 1 0 0 0,1-1 0 0 0,-1 1 1 0 0,0-1-1 0 0,0 1 0 0 0,0-1 1 0 0,0 0-1 0 0,0 1 0 0 0,0-1 0 0 0,0 0 1 0 0,0 0 223 0 0,3-1-1979 0 0,10-8-5360 0 0</inkml:trace>
  <inkml:trace contextRef="#ctx0" brushRef="#br0" timeOffset="817.608">953 229 18167 0 0,'-24'22'2051'0'0,"24"-21"-1938"0"0,0 0 0 0 0,0 1 0 0 0,0-1 0 0 0,0 0 0 0 0,0 1 0 0 0,1-1 0 0 0,-1 0 0 0 0,0 0 0 0 0,1 1 0 0 0,-1-1 0 0 0,0 0 0 0 0,1 0 0 0 0,0 1 0 0 0,-1-1 0 0 0,1 0 0 0 0,0 0 0 0 0,0 0-113 0 0,12 22 1060 0 0,-13-23-1061 0 0,40 57 1455 0 0,19 18-1454 0 0,-43-55 70 0 0,-8-8-67 0 0,0-1 1 0 0,-1 1-1 0 0,-1 0 0 0 0,0 1 1 0 0,-1 0-1 0 0,0 0 0 0 0,-1 0 1 0 0,-1 0-1 0 0,0 1 0 0 0,0-1 1 0 0,-2 1-1 0 0,1 0 0 0 0,-2 0 1 0 0,0-1-1 0 0,0 1 0 0 0,-2 1-3 0 0,1-9 13 0 0,0 1 0 0 0,-1 0 0 0 0,0 0 0 0 0,0-1-1 0 0,-1 1 1 0 0,1-1 0 0 0,-1 0 0 0 0,-1 0 0 0 0,-1 3-13 0 0,-3 6 12 0 0,6-13-12 0 0,0 1-1 0 0,0 0 1 0 0,-1 0-1 0 0,1-1 1 0 0,-1 0-1 0 0,1 1 1 0 0,-1-1-1 0 0,0 0 1 0 0,0 0-1 0 0,0 0 1 0 0,0-1-1 0 0,0 1 1 0 0,0-1-1 0 0,0 0 1 0 0,0 1-1 0 0,-1-1 1 0 0,1-1-1 0 0,-1 1 0 0 0,1 0 1 0 0,0-1-1 0 0,-1 0 1 0 0,1 0-1 0 0,-1 0 1 0 0,1 0-1 0 0,-1-1 1 0 0,1 1 0 0 0,0-1-46 0 0,-3 0-139 0 0,-1-1 1 0 0,0 0 0 0 0,1-1 0 0 0,-1 0 0 0 0,1 0 0 0 0,0 0 0 0 0,0-1-1 0 0,0 1 1 0 0,0-2 0 0 0,1 1 0 0 0,-4-3 184 0 0,-2-9-1955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38.289"/>
    </inkml:context>
    <inkml:brush xml:id="br0">
      <inkml:brushProperty name="width" value="0.1" units="cm"/>
      <inkml:brushProperty name="height" value="0.1" units="cm"/>
      <inkml:brushProperty name="color" value="#66CC00"/>
    </inkml:brush>
  </inkml:definitions>
  <inkml:trace contextRef="#ctx0" brushRef="#br0">1 240 12440 0 0,'0'0'957'0'0,"0"0"-417"0"0,0 0 564 0 0,0 0 310 0 0,0 0 68 0 0,0 0-132 0 0,0 0-603 0 0,0 0-267 0 0,0 2-52 0 0,2 29 979 0 0,2-1 0 0 0,8 28-1407 0 0,-10-49 179 0 0,3 14 112 0 0,1 0 0 0 0,1-1-1 0 0,0 0 1 0 0,2 0 0 0 0,1-1-1 0 0,12 20-290 0 0,-22-40 11 0 0,1 0-1 0 0,0 0 1 0 0,-1 0-1 0 0,1 0 0 0 0,0 0 1 0 0,-1 0-1 0 0,1 0 1 0 0,0 0-1 0 0,0-1 1 0 0,0 1-1 0 0,0 0 1 0 0,0-1-1 0 0,0 1 0 0 0,0-1 1 0 0,0 1-1 0 0,0-1 1 0 0,0 1-1 0 0,0-1 1 0 0,0 0-1 0 0,0 1 1 0 0,0-1-1 0 0,1 0 0 0 0,-1 0 1 0 0,0 0-1 0 0,0 0 1 0 0,1 0-11 0 0,0 0 10 0 0,0-1 1 0 0,1 0-1 0 0,-1 0 1 0 0,0 0 0 0 0,0 0-1 0 0,0 0 1 0 0,-1 0-1 0 0,1-1 1 0 0,0 1-1 0 0,0 0 1 0 0,-1-1 0 0 0,1 0-1 0 0,0 0-10 0 0,7-9 29 0 0,-1 1-1 0 0,-1-2 1 0 0,0 1-1 0 0,3-6-28 0 0,-9 14 9 0 0,129-225-549 0 0,-114 198-467 0 0,2 1 0 0 0,6-6 1007 0 0,4 0-6991 0 0,-13 21-195 0 0</inkml:trace>
  <inkml:trace contextRef="#ctx0" brushRef="#br0" timeOffset="461.972">689 0 18079 0 0,'7'5'340'0'0,"-1"1"0"0"0,0 0-1 0 0,0 0 1 0 0,-1 0-1 0 0,0 1 1 0 0,1 1-340 0 0,1 2 315 0 0,-1 1 0 0 0,-1 0 0 0 0,1 0 0 0 0,-2 0 0 0 0,1 1 0 0 0,-2-1 0 0 0,1 3-315 0 0,6 28 919 0 0,0 17-919 0 0,-5-27 221 0 0,1 3-49 0 0,-3-11-93 0 0,1 0 0 0 0,1 0 0 0 0,1 0 1 0 0,1-1-1 0 0,1 0 0 0 0,2 2-79 0 0,-8-23 2 0 0,-1 0 0 0 0,0 0 0 0 0,-1 1 0 0 0,1-1 1 0 0,0 0-1 0 0,-1 0 0 0 0,1 0 0 0 0,-1 1 0 0 0,0-1 1 0 0,1 0-1 0 0,-1 0 0 0 0,0 1 0 0 0,0-1 0 0 0,-1 0 1 0 0,1 1-3 0 0,0 7 31 0 0,0-27-18 0 0,1 8-6 0 0,-1 1 0 0 0,0 0 0 0 0,0 0-1 0 0,-1 0 1 0 0,0-1 0 0 0,-1 1 0 0 0,0 0-1 0 0,0 1 1 0 0,-3-7-7 0 0,3 9 1 0 0,0 0 8 0 0,-1-1 0 0 0,0 0 1 0 0,0 1-1 0 0,0 0 0 0 0,0-1 0 0 0,-1 1 1 0 0,0 0-1 0 0,0 1 0 0 0,-5-5-9 0 0,-14-14 133 0 0,14 14-32 0 0,1 1 0 0 0,-1 0 0 0 0,-7-5-101 0 0,5 6 199 0 0,0 0 0 0 0,0 0 0 0 0,-1 1 0 0 0,0 1 0 0 0,-7-3-199 0 0,14 7 49 0 0,0-1-1 0 0,-1 1 1 0 0,1 0 0 0 0,-1 0 0 0 0,1 1-1 0 0,-1-1 1 0 0,1 1 0 0 0,-1 1 0 0 0,1-1-1 0 0,-1 1 1 0 0,1 0 0 0 0,-1 0 0 0 0,1 0 0 0 0,-2 2-49 0 0,5-2 10 0 0,0 0 0 0 0,0 0 0 0 0,1 0 0 0 0,-1 0 0 0 0,0 1 0 0 0,1-1 0 0 0,-1 1 0 0 0,1-1 0 0 0,-1 1 0 0 0,1 0 0 0 0,0-1 0 0 0,0 1 0 0 0,0 0 0 0 0,0 0 0 0 0,0 0 0 0 0,0 0 0 0 0,0 0 0 0 0,1 0 0 0 0,-1 0 1 0 0,1 0-1 0 0,-1 0 0 0 0,1 0 0 0 0,0 0 0 0 0,0 0 0 0 0,0 0 0 0 0,0 1 0 0 0,0 1-10 0 0,1 1 25 0 0,-1 1 0 0 0,1 0 1 0 0,0 0-1 0 0,0 0 0 0 0,0-1 0 0 0,1 1 1 0 0,0 0-1 0 0,0-1 0 0 0,2 4-25 0 0,4 5-26 0 0,1 0 0 0 0,0-1 0 0 0,1 0-1 0 0,0-1 1 0 0,1 0 0 0 0,0 0 0 0 0,10 7 26 0 0,-17-16-17 0 0,0 0 0 0 0,0 0 1 0 0,1 0-1 0 0,-1-1 0 0 0,1 1 0 0 0,-1-1 1 0 0,1 0-1 0 0,0 0 0 0 0,0-1 0 0 0,0 0 1 0 0,0 0-1 0 0,0 0 0 0 0,0 0 0 0 0,0-1 1 0 0,1 1-1 0 0,-1-1 0 0 0,0-1 0 0 0,0 1 1 0 0,0-1-1 0 0,0 0 0 0 0,0 0 0 0 0,0 0 1 0 0,0-1-1 0 0,0 0 0 0 0,0 0 1 0 0,1-1 16 0 0,1-1-614 0 0,0 0 1 0 0,-1 0 0 0 0,1-1-1 0 0,-1 0 1 0 0,0 0 0 0 0,0-1-1 0 0,0-1 614 0 0,14-10-8079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40.678"/>
    </inkml:context>
    <inkml:brush xml:id="br0">
      <inkml:brushProperty name="width" value="0.1" units="cm"/>
      <inkml:brushProperty name="height" value="0.1" units="cm"/>
      <inkml:brushProperty name="color" value="#66CC00"/>
    </inkml:brush>
  </inkml:definitions>
  <inkml:trace contextRef="#ctx0" brushRef="#br0">72 0 20559 0 0,'0'0'464'0'0,"0"0"68"0"0,0 0 34 0 0,0 0-68 0 0,0 0-268 0 0,0 0 64 0 0,0 0 68 0 0,0 0 12 0 0,-1 2 6 0 0,-16 36 780 0 0,13-31-1025 0 0,1-1 1 0 0,-1 1-1 0 0,2 0 0 0 0,-1 0 0 0 0,1 0 1 0 0,0 0-1 0 0,0 4-135 0 0,-12 67 255 0 0,8-48-137 0 0,1 0 0 0 0,2 1 0 0 0,0 14-118 0 0,3-33-950 0 0,0 16-6462 0 0,0-28-593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35.860"/>
    </inkml:context>
    <inkml:brush xml:id="br0">
      <inkml:brushProperty name="width" value="0.1" units="cm"/>
      <inkml:brushProperty name="height" value="0.1" units="cm"/>
      <inkml:brushProperty name="color" value="#66CC00"/>
    </inkml:brush>
  </inkml:definitions>
  <inkml:trace contextRef="#ctx0" brushRef="#br0">1 456 12896 0 0,'1'-5'307'0'0,"0"0"1"0"0,0 0 0 0 0,0 0 0 0 0,0 0 0 0 0,-1 0-1 0 0,0 0 1 0 0,0 0 0 0 0,-1-4-308 0 0,2-23 2433 0 0,1 15-1370 0 0,2-5 2262 0 0,-1 24-1959 0 0,3 13-849 0 0,4 23-211 0 0,-3 0 0 0 0,-1 1 0 0 0,-1 0 0 0 0,-2 1-306 0 0,8 69 129 0 0,-4-41-26 0 0,-1 60-103 0 0,-5-66-107 0 0,3 1-1 0 0,7 27 108 0 0,-8-65-132 0 0,-2-13 152 0 0,1 0-1 0 0,0 0 1 0 0,3 8-20 0 0,-5-18-49 0 0,1 1 0 0 0,0-1-1 0 0,0 0 1 0 0,0 0 0 0 0,0 0 0 0 0,0 0 0 0 0,0 0-1 0 0,0 0 1 0 0,1 0 0 0 0,-1 0 0 0 0,1 0 0 0 0,-1 0-1 0 0,1-1 1 0 0,0 1 0 0 0,0-1 0 0 0,0 1 0 0 0,0-1-1 0 0,0 0 1 0 0,0 0 0 0 0,1 1 49 0 0,-2-2-142 0 0,0 1 0 0 0,1-1-1 0 0,-1 0 1 0 0,0 0 0 0 0,0 1 0 0 0,1-1-1 0 0,-1 0 1 0 0,0 0 0 0 0,0-1 0 0 0,1 1 0 0 0,-1 0-1 0 0,0 0 1 0 0,0-1 0 0 0,1 1 0 0 0,-1 0 0 0 0,0-1-1 0 0,0 1 1 0 0,0-1 0 0 0,0 0 0 0 0,0 1 0 0 0,1-1-1 0 0,-1 0 143 0 0,12-11-5032 0 0,2-5-1909 0 0</inkml:trace>
  <inkml:trace contextRef="#ctx0" brushRef="#br0" timeOffset="375.588">443 421 13824 0 0,'-13'27'557'0'0,"2"1"1"0"0,0 0 0 0 0,2 1 0 0 0,1-1-1 0 0,1 2 1 0 0,1 5-558 0 0,3-14 219 0 0,1 0 0 0 0,1 1 0 0 0,1-1 0 0 0,1 1 0 0 0,0-1 0 0 0,2 0 0 0 0,0 1 0 0 0,2-1 0 0 0,1 1-219 0 0,-3-12 128 0 0,1 0 0 0 0,0 0 0 0 0,1 0 0 0 0,0-1 0 0 0,0 0 0 0 0,1 0 0 0 0,0 0 0 0 0,1-1 0 0 0,0 1 0 0 0,0-2 0 0 0,2 2-128 0 0,-3-3 120 0 0,1-1-1 0 0,-1 0 1 0 0,1 0-1 0 0,0-1 1 0 0,1 0-1 0 0,-1 0 1 0 0,1 0-1 0 0,-1-1 1 0 0,1-1-1 0 0,0 1 1 0 0,0-1-1 0 0,1 0 0 0 0,-1-1 1 0 0,5 0-120 0 0,-4 0 25 0 0,0-1-1 0 0,0 0 1 0 0,0-1-1 0 0,0 0 1 0 0,0 0-1 0 0,0-1 1 0 0,0 0-1 0 0,0-1 1 0 0,-1 0-1 0 0,1 0 1 0 0,5-4-25 0 0,-3 1 25 0 0,-1 0 1 0 0,0-1-1 0 0,0-1 0 0 0,-1 0 1 0 0,0 0-1 0 0,0-1 1 0 0,-1 0-1 0 0,4-5-25 0 0,7-9 12 0 0,-11 15 3 0 0,-1-1 0 0 0,0 0 1 0 0,0 0-1 0 0,-1-1 0 0 0,0 1 0 0 0,0-2 0 0 0,3-9-15 0 0,1-6 38 0 0,0-1 10 0 0,-1 0 0 0 0,-1-1 0 0 0,-1-2-48 0 0,-5 21 6 0 0,-1-1 1 0 0,0 1-1 0 0,-1 0 1 0 0,0-1-1 0 0,0 1 1 0 0,-1 0-1 0 0,0 0 1 0 0,0-1-1 0 0,-1 1 0 0 0,-1 0 1 0 0,-1-5-7 0 0,-2-2 17 0 0,0 1-1 0 0,-1 0 1 0 0,-1 1 0 0 0,-9-14-17 0 0,11 21 5 0 0,1 0 1 0 0,-2 0 0 0 0,1 0-1 0 0,-1 1 1 0 0,0-1-1 0 0,-1 2 1 0 0,1-1 0 0 0,-1 1-1 0 0,-4-2-5 0 0,7 5 2 0 0,0-1 0 0 0,0 1-1 0 0,0 0 1 0 0,-1 0 0 0 0,1 0-1 0 0,-1 1 1 0 0,1-1 0 0 0,-1 2-1 0 0,0-1 1 0 0,1 0 0 0 0,-1 1-1 0 0,0 0 1 0 0,1 1 0 0 0,-1-1 0 0 0,0 1-1 0 0,1 0 1 0 0,-1 0 0 0 0,1 1-1 0 0,-3 1-1 0 0,-5 2 5 0 0,1 1-1 0 0,0 1 1 0 0,0 0 0 0 0,1 0-1 0 0,0 1 1 0 0,0 1-1 0 0,-6 6-4 0 0,-11 10-9 0 0,2 0 0 0 0,-2 5 9 0 0,19-20-5 0 0,1 0 0 0 0,1 1 0 0 0,-1 0 0 0 0,2 0 0 0 0,0 1 0 0 0,0 0 0 0 0,-2 8 5 0 0,-14 35-35 0 0,14-37 2 0 0,1 0 0 0 0,1 0-1 0 0,0 1 1 0 0,2 0 0 0 0,0 0-1 0 0,1 2 34 0 0,2 6-1091 0 0,0-4-4196 0 0,-2-1-1838 0 0</inkml:trace>
  <inkml:trace contextRef="#ctx0" brushRef="#br0" timeOffset="784.651">1119 324 17423 0 0,'0'0'795'0'0,"0"0"-16"0"0,-1 1-497 0 0,-3 3-207 0 0,1 0 15 0 0,-1 1 0 0 0,1-1 0 0 0,-1 1 0 0 0,1 0 0 0 0,1 0 0 0 0,-1 0 0 0 0,1 0 0 0 0,0 0 0 0 0,0 1 0 0 0,0-1 0 0 0,1 0 0 0 0,0 1 0 0 0,-1 3-90 0 0,0 12 80 0 0,1 0 0 0 0,1 0 0 0 0,1 2-80 0 0,-1 6 111 0 0,2 18 66 0 0,2 0 0 0 0,2 0 0 0 0,2-1 0 0 0,3 0-1 0 0,5 13-176 0 0,-11-45 77 0 0,1-1-1 0 0,0 0 0 0 0,1 0 1 0 0,1 0-1 0 0,0-1 0 0 0,0 0 0 0 0,1 0 1 0 0,1-1-1 0 0,6 5-76 0 0,-13-12 3 0 0,0-1 1 0 0,0-1-1 0 0,0 1 1 0 0,0 0-1 0 0,1-1 1 0 0,-1 0-1 0 0,1 1 0 0 0,-1-2 1 0 0,1 1-1 0 0,0 0 1 0 0,0-1-1 0 0,0 1 0 0 0,0-1 1 0 0,0 0-1 0 0,0-1 1 0 0,0 1-1 0 0,1-1 1 0 0,-1 1-1 0 0,0-1 0 0 0,0-1 1 0 0,0 1-1 0 0,0 0 1 0 0,1-1-1 0 0,-1 0 1 0 0,0 0-1 0 0,0 0 0 0 0,0-1 1 0 0,0 1-1 0 0,-1-1 1 0 0,1 0-1 0 0,0 0 1 0 0,-1 0-1 0 0,1-1 0 0 0,-1 1 1 0 0,2-3-4 0 0,7-4 50 0 0,-1-2 1 0 0,0 0-1 0 0,-1 0 1 0 0,-1-1-1 0 0,1 0 1 0 0,-2 0 0 0 0,0-1-1 0 0,0 0 1 0 0,0-4-51 0 0,5-12 27 0 0,-2 0 0 0 0,0 0 0 0 0,-2-1-1 0 0,-2 0 1 0 0,-1-1 0 0 0,-1 1 0 0 0,-1-1 0 0 0,-2 0 0 0 0,-1-3-27 0 0,-1 21 45 0 0,-1 0 0 0 0,-1 0 0 0 0,0 0 0 0 0,0 0 0 0 0,-1 0 0 0 0,-1 0 0 0 0,0 1 0 0 0,-1-1 0 0 0,-1 1 0 0 0,1 0 0 0 0,-2 1 0 0 0,0-1 1 0 0,-4-4-46 0 0,7 11 31 0 0,1 0 1 0 0,-1 1-1 0 0,0-1 1 0 0,-1 1 0 0 0,1 0-1 0 0,-1 0 1 0 0,0 1 0 0 0,0-1-1 0 0,0 1 1 0 0,0 0 0 0 0,0 1-1 0 0,-1-1 1 0 0,1 1 0 0 0,-1 0-1 0 0,0 0 1 0 0,0 1 0 0 0,1 0-1 0 0,-1 0 1 0 0,0 0-1 0 0,0 1 1 0 0,0-1 0 0 0,0 2-1 0 0,0-1 1 0 0,0 1 0 0 0,0-1-1 0 0,0 2 1 0 0,0-1 0 0 0,0 1-1 0 0,1-1 1 0 0,-2 2-32 0 0,-4 2 9 0 0,-1 0 1 0 0,1 1-1 0 0,0 0 0 0 0,1 1 1 0 0,-1 0-1 0 0,1 0 0 0 0,1 1 1 0 0,0 1-1 0 0,0 0 0 0 0,0 0 1 0 0,1 1-1 0 0,0-1 0 0 0,1 2 1 0 0,0-1-1 0 0,1 1 0 0 0,0 0 1 0 0,1 1-1 0 0,0-1 0 0 0,1 1 1 0 0,0 0-1 0 0,1 0 0 0 0,-1 7-9 0 0,-5 13-36 0 0,-1 7-1745 0 0,9-12-3440 0 0,5 5-2496 0 0</inkml:trace>
  <inkml:trace contextRef="#ctx0" brushRef="#br0" timeOffset="976.678">1688 637 6448 0 0,'0'2'498'0'0,"3"31"1574"0"0,-2-23 858 0 0,0 0 0 0 0,0 0 0 0 0,-1 0 0 0 0,-1 9-2930 0 0,-6 19 791 0 0,-2-1 0 0 0,-9 23-790 0 0,-7 29-39 0 0,21-65 112 0 0,1 0 0 0 0,0 1-1 0 0,2-1 1 0 0,1 3-74 0 0,0-25-61 0 0,0 0 0 0 0,0 0-1 0 0,0-1 1 0 0,1 1 0 0 0,-1 0 0 0 0,1 0 0 0 0,-1-1-1 0 0,1 1 1 0 0,-1 0 0 0 0,2 1 61 0 0,-1-2-771 0 0,0 0-1278 0 0,7 4-4953 0 0</inkml:trace>
  <inkml:trace contextRef="#ctx0" brushRef="#br0" timeOffset="1366.724">1944 298 3224 0 0,'-35'22'-1009'0'0,"2"6"5287"0"0,28-23-2881 0 0,0 0 0 0 0,1 1 1 0 0,-1-1-1 0 0,1 1 0 0 0,0 0 0 0 0,1 0 0 0 0,-1 1 0 0 0,1-1 1 0 0,1 1-1 0 0,-3 6-1397 0 0,2-3 117 0 0,0 0-1 0 0,0 1 1 0 0,1 0 0 0 0,0-1 0 0 0,1 1 0 0 0,0 0-1 0 0,1 0 1 0 0,0 0 0 0 0,1-1 0 0 0,0 1 0 0 0,1 0 0 0 0,0-1-1 0 0,2 7-116 0 0,3 2 215 0 0,1 0 0 0 0,1-1 0 0 0,0 0 0 0 0,4 3-215 0 0,-9-15 39 0 0,0-1-1 0 0,0 1 1 0 0,0-1-1 0 0,1 0 1 0 0,0 0 0 0 0,0 0-1 0 0,0-1 1 0 0,1 0-1 0 0,-1 0 1 0 0,1 0 0 0 0,0-1-1 0 0,0 0 1 0 0,1 0-1 0 0,1 0-38 0 0,5 2 17 0 0,2 0 8 0 0,-1 0 0 0 0,1-2 1 0 0,0 1-1 0 0,5-1-25 0 0,-15-3 4 0 0,1 1 0 0 0,0-1 0 0 0,0-1-1 0 0,-1 1 1 0 0,1-1 0 0 0,0 0 0 0 0,-1 0 0 0 0,1-1 0 0 0,-1 1 0 0 0,1-1 0 0 0,-1-1-1 0 0,0 1 1 0 0,3-2-4 0 0,3-2 10 0 0,-1-1-1 0 0,0-1 1 0 0,0 1-1 0 0,-1-2 1 0 0,0 1-1 0 0,0-1 1 0 0,-1 0-1 0 0,0-1 0 0 0,0 0 1 0 0,-1 0-1 0 0,-1-1 1 0 0,1 0-1 0 0,-2 0 1 0 0,0 0-1 0 0,0-1 1 0 0,-1 0-1 0 0,0 0 1 0 0,-1 0-1 0 0,-1 0 1 0 0,1-8-10 0 0,-1 0 11 0 0,0-51-17 0 0,-2 63 14 0 0,-1 1 0 0 0,0-1 1 0 0,-1 1-1 0 0,0-1 0 0 0,0 1 0 0 0,0 0 0 0 0,-1 0 0 0 0,-2-3-8 0 0,3 4 7 0 0,-1 0 1 0 0,0 0-1 0 0,-1 0 0 0 0,0 0 0 0 0,0 1 0 0 0,0-1 1 0 0,0 1-1 0 0,-1 0 0 0 0,0 1 0 0 0,0-1 0 0 0,0 1 0 0 0,0 0 1 0 0,-1 0-1 0 0,1 0 0 0 0,-1 1 0 0 0,0 0 0 0 0,0 0 1 0 0,-7-1-8 0 0,4 1 9 0 0,0 1 1 0 0,0 0 0 0 0,0 0 0 0 0,0 1-1 0 0,-1 0 1 0 0,1 1 0 0 0,0 0 0 0 0,-1 0-1 0 0,1 1 1 0 0,0 0 0 0 0,-1 1 0 0 0,1 0-1 0 0,0 1 1 0 0,0-1 0 0 0,1 2-1 0 0,-1-1 1 0 0,-7 6-10 0 0,6-4-60 0 0,0 0 0 0 0,1 2 0 0 0,0-1 1 0 0,0 1-1 0 0,1 0 0 0 0,-1 1 0 0 0,2 0 0 0 0,-1 0 0 0 0,1 1 0 0 0,1-1 0 0 0,-1 2 0 0 0,1-1 0 0 0,1 1 0 0 0,-4 8 60 0 0,3 5-1429 0 0,5 0-3922 0 0,1-1-1752 0 0</inkml:trace>
  <inkml:trace contextRef="#ctx0" brushRef="#br0" timeOffset="1733.012">2348 299 9216 0 0,'0'0'421'0'0,"0"0"-12"0"0,-7 1-247 0 0,7-1-133 0 0,-1 0 0 0 0,1 0 1 0 0,0 0-1 0 0,-1 0 0 0 0,1 0 1 0 0,-1 0-1 0 0,1 1 0 0 0,-1-1 1 0 0,1 0-1 0 0,0 0 0 0 0,-1 0 1 0 0,1 0-1 0 0,-1 1 0 0 0,1-1 1 0 0,0 0-1 0 0,-1 1 0 0 0,1-1 0 0 0,0 0 1 0 0,-1 1-1 0 0,1-1 0 0 0,0 0 1 0 0,0 1-1 0 0,-1-1 0 0 0,1 0 1 0 0,0 1-1 0 0,0-1 0 0 0,0 1 1 0 0,-1-1-1 0 0,1 0 0 0 0,0 1 1 0 0,0-1-1 0 0,0 1 0 0 0,0-1 1 0 0,0 1-1 0 0,0-1 0 0 0,0 1-29 0 0,0 0 346 0 0,-11 13 1855 0 0,8-9-1649 0 0,-1 0 1 0 0,1-1-1 0 0,0 1 1 0 0,0 0-1 0 0,0 0 1 0 0,0 3-553 0 0,-9 24 989 0 0,2 0 1 0 0,0 8-990 0 0,7-27 213 0 0,1-1-1 0 0,1 1 1 0 0,0 0 0 0 0,1 0-1 0 0,0 0 1 0 0,1 0 0 0 0,1 5-213 0 0,-1-7 62 0 0,1 1 1 0 0,0-1-1 0 0,1 0 1 0 0,0 0 0 0 0,0-1-1 0 0,1 1 1 0 0,1-1-1 0 0,0 1 1 0 0,0-2-1 0 0,1 1 1 0 0,1 0 0 0 0,-1-1-1 0 0,1 0 1 0 0,1-1-1 0 0,5 5-62 0 0,-10-10 19 0 0,0-1 1 0 0,0 0-1 0 0,1-1 0 0 0,-1 1 0 0 0,0-1 0 0 0,1 1 0 0 0,-1-1 0 0 0,1 0 0 0 0,-1 0 0 0 0,1 0 0 0 0,0-1 0 0 0,-1 1 0 0 0,1-1 0 0 0,0 0 1 0 0,0 0-1 0 0,-1 0 0 0 0,1-1 0 0 0,0 1 0 0 0,-1-1 0 0 0,1 0 0 0 0,2-1-19 0 0,13-4 125 0 0,-1 0 0 0 0,0-1 0 0 0,11-6-125 0 0,-23 10 2 0 0,1 0 11 0 0,1-1 0 0 0,-2 0 0 0 0,1 0 0 0 0,0-1 0 0 0,-1 0 1 0 0,0 0-1 0 0,0 0 0 0 0,0-1 0 0 0,-1 0 0 0 0,0 0 0 0 0,0 0 1 0 0,0 0-1 0 0,-1-1 0 0 0,0 0 0 0 0,1-4-13 0 0,-1 4 13 0 0,12-23 60 0 0,0 0 0 0 0,9-32-73 0 0,-21 52 17 0 0,-1 0 1 0 0,-1 1 0 0 0,0-1-1 0 0,0 0 1 0 0,-1 0 0 0 0,0 0-1 0 0,-1-1 1 0 0,0 1 0 0 0,-1 0-1 0 0,0 0 1 0 0,0 0 0 0 0,-2-4-18 0 0,-1-3 33 0 0,-6-15 52 0 0,9 30-82 0 0,0 1-1 0 0,0-1 1 0 0,0 0 0 0 0,-1 1 0 0 0,1 0 0 0 0,0-1-1 0 0,-1 1 1 0 0,1 0 0 0 0,-1-1 0 0 0,0 1-1 0 0,1 0 1 0 0,-1 0 0 0 0,0 1 0 0 0,0-1 0 0 0,0 0-1 0 0,-1 0-2 0 0,-5-2 43 0 0,0 1 0 0 0,0 0-1 0 0,0 0 1 0 0,0 1 0 0 0,0 0-1 0 0,0 0 1 0 0,0 1 0 0 0,0 0-1 0 0,-1 0 1 0 0,1 1 0 0 0,0 0-1 0 0,0 0 1 0 0,0 1 0 0 0,0 0-1 0 0,0 1 1 0 0,1 0 0 0 0,-1 0-1 0 0,1 0 1 0 0,-1 1 0 0 0,1 0-1 0 0,1 1 1 0 0,-1-1 0 0 0,0 2-1 0 0,-3 3-42 0 0,-2 2 20 0 0,0 1 0 0 0,0 1 0 0 0,2 0 0 0 0,-5 6-20 0 0,12-15-160 0 0,0 0 0 0 0,1 0 0 0 0,-1 0-1 0 0,1 1 1 0 0,0-1 0 0 0,0 1 0 0 0,0 0-1 0 0,1-1 1 0 0,0 1 0 0 0,0 0 0 0 0,0 0-1 0 0,0 0 1 0 0,1 0 0 0 0,-1 0 0 0 0,1 0-1 0 0,1 5 161 0 0,4 3-7763 0 0</inkml:trace>
  <inkml:trace contextRef="#ctx0" brushRef="#br0" timeOffset="2066.051">2986 99 17279 0 0,'-1'7'1566'0'0,"-4"13"-1391"0"0,-2 0 1 0 0,0 0-1 0 0,-3 3-175 0 0,-10 30 396 0 0,9-20-255 0 0,-6 21-116 0 0,-4 21-25 0 0,17-56 180 0 0,1-1 1 0 0,1 1 0 0 0,0 0-1 0 0,2 1 1 0 0,0-1 0 0 0,1 1-181 0 0,0-10 127 0 0,0 5 121 0 0,1-1 1 0 0,0 1-1 0 0,1-1 1 0 0,1 3-249 0 0,-3-13 39 0 0,0-1 1 0 0,0 1 0 0 0,1-1 0 0 0,-1 0 0 0 0,1 0 0 0 0,-1 0 0 0 0,1 0 0 0 0,0 0 0 0 0,1 0-1 0 0,-1 0 1 0 0,0 0 0 0 0,1-1 0 0 0,-1 1 0 0 0,1-1 0 0 0,0 0 0 0 0,0 0 0 0 0,0 0 0 0 0,0 0-1 0 0,0-1 1 0 0,0 1-40 0 0,0-1 7 0 0,-1-1-1 0 0,1 0 1 0 0,-1 0 0 0 0,1 1-1 0 0,-1-2 1 0 0,1 1-1 0 0,-1 0 1 0 0,1 0 0 0 0,-1-1-1 0 0,1 1 1 0 0,-1-1-1 0 0,1 0 1 0 0,-1 0 0 0 0,0 0-1 0 0,0 0 1 0 0,1 0-1 0 0,-1 0 1 0 0,1-1-7 0 0,2-1 13 0 0,0-1 0 0 0,0 1 0 0 0,0-1 0 0 0,0 0 1 0 0,0-1-1 0 0,2-3-13 0 0,15-17 130 0 0,-2-2 0 0 0,-1 0 0 0 0,-2-1 0 0 0,0-1 0 0 0,10-26-130 0 0,-12 20 117 0 0,-2-1 0 0 0,0-1-1 0 0,0-12-116 0 0,-10 37 44 0 0,-1-1-1 0 0,0 1 0 0 0,-1-1 0 0 0,-1 1 1 0 0,0-1-1 0 0,0 1 0 0 0,-1-1 1 0 0,-1 1-1 0 0,0 0 0 0 0,-1-1 0 0 0,0 1 1 0 0,-2-3-44 0 0,1 4 132 0 0,-1 1 1 0 0,1 0-1 0 0,-2 0 1 0 0,1 0 0 0 0,-2 0-1 0 0,1 1 1 0 0,-1 0-1 0 0,-4-3-132 0 0,8 8 26 0 0,-1 1 0 0 0,0 0-1 0 0,1 0 1 0 0,-1 0-1 0 0,0 0 1 0 0,0 1 0 0 0,-1 0-1 0 0,1-1 1 0 0,0 2-1 0 0,-1-1 1 0 0,0 0 0 0 0,1 1-1 0 0,-1 0 1 0 0,0 0 0 0 0,1 0-1 0 0,-1 1 1 0 0,0 0-1 0 0,0-1 1 0 0,0 2 0 0 0,1-1-1 0 0,-2 1-25 0 0,0 0 9 0 0,1 0 1 0 0,-1 1-1 0 0,0 0 0 0 0,1 0 0 0 0,0 1 0 0 0,-1 0 0 0 0,1 0 1 0 0,0 0-1 0 0,0 0 0 0 0,1 1 0 0 0,-1-1 0 0 0,-2 4-9 0 0,-9 9 11 0 0,1 0 0 0 0,-9 13-11 0 0,14-15 3 0 0,2-5-341 0 0,2 0-1 0 0,-1 1 1 0 0,1 0 0 0 0,1 0-1 0 0,0 0 1 0 0,0 1 0 0 0,1-1 0 0 0,0 1-1 0 0,1 0 1 0 0,0 1 0 0 0,0 3 338 0 0,2 17-8265 0 0</inkml:trace>
  <inkml:trace contextRef="#ctx0" brushRef="#br0" timeOffset="6001.799">1908 1838 20071 0 0,'-30'-18'2011'0'0,"20"-1"-1822"0"0,10 19-157 0 0,0 0 0 0 0,0 0 0 0 0,0 0 0 0 0,0 0 0 0 0,-1 0 0 0 0,1-1 0 0 0,0 1 0 0 0,0 0 0 0 0,0 0-1 0 0,0 0 1 0 0,0 0 0 0 0,-1 0 0 0 0,1 0 0 0 0,0 0 0 0 0,0 0 0 0 0,0 0 0 0 0,0 0 0 0 0,-1 0 0 0 0,1 0 0 0 0,0 0-1 0 0,0 0 1 0 0,0 0 0 0 0,0 0 0 0 0,-1 0 0 0 0,1 0 0 0 0,0 0 0 0 0,0 0 0 0 0,0 0 0 0 0,0 0 0 0 0,-1 0 0 0 0,1 0 0 0 0,0 0-1 0 0,0 0 1 0 0,0 0 0 0 0,0 0 0 0 0,-1 1 0 0 0,1-1 0 0 0,0 0 0 0 0,0 0 0 0 0,0 0 0 0 0,0 0 0 0 0,0 0 0 0 0,0 0-1 0 0,0 1 1 0 0,0-1 0 0 0,-1 0 0 0 0,1 0 0 0 0,0 0 0 0 0,0 0 0 0 0,0 1 0 0 0,0-1 0 0 0,0 0 0 0 0,0 0 0 0 0,0 0 0 0 0,0 0-1 0 0,0 1-31 0 0,-5 17 533 0 0,2 24-325 0 0,4 72 1299 0 0,13 67-1507 0 0,-8-114 115 0 0,-2-15 53 0 0,5 10-168 0 0,-7-46 31 0 0,-1 0 0 0 0,0 1 1 0 0,-1 6-32 0 0,-1-9 22 0 0,2-1 0 0 0,-1 1 0 0 0,2 0 0 0 0,2 13-22 0 0,-2-19 21 0 0,0-1-15 0 0,0-1 0 0 0,0 0 0 0 0,0 0 1 0 0,0 0-1 0 0,1-1 0 0 0,0 1 1 0 0,0-1-1 0 0,1 1-6 0 0,21-15 53 0 0,-21 5-53 0 0,0 0 0 0 0,0-1 0 0 0,0 1 0 0 0,-1-1 0 0 0,0 0 0 0 0,0 0-1 0 0,0 0 1 0 0,0 0 0 0 0,1-6 0 0 0,8-12 12 0 0,1-7 28 0 0,0-1 0 0 0,-2 0 0 0 0,-1-1 0 0 0,4-29-40 0 0,-11 51 11 0 0,16-73 2 0 0,-10 35-1 0 0,3 0 1 0 0,2 1 0 0 0,2 1 0 0 0,7-11-13 0 0,-18 46 2 0 0,1 0 1 0 0,0 1 0 0 0,1 0-1 0 0,2-1-2 0 0,2 5 0 0 0,-9 6-1 0 0,1 0 0 0 0,-1 1 0 0 0,0-1 0 0 0,0 0-1 0 0,0 1 1 0 0,0 0 0 0 0,0-1 0 0 0,0 1 0 0 0,0 0 0 0 0,0 0-1 0 0,0 0 1 0 0,0 0 0 0 0,0 1 0 0 0,0-1 0 0 0,0 0 0 0 0,-1 1 0 0 0,1-1-1 0 0,-1 1 1 0 0,1 0 0 0 0,-1-1 0 0 0,0 1 0 0 0,1 0 0 0 0,-1 0-1 0 0,0 0 1 0 0,0 2 1 0 0,6 8-11 0 0,-1 1-1 0 0,-1 0 1 0 0,3 8 11 0 0,-6-15-1 0 0,28 90-24 0 0,-4 1 0 0 0,-4 2 1 0 0,-4 7 24 0 0,-13-80-298 0 0,1 0 1 0 0,0 0 0 0 0,7 13 297 0 0,-5-24-824 0 0,-4-13-7871 0 0,-1-6 1525 0 0</inkml:trace>
  <inkml:trace contextRef="#ctx0" brushRef="#br0" timeOffset="6218.224">2646 1218 21711 0 0,'2'-40'1403'0'0,"-3"36"-1333"0"0,1 0-1 0 0,-1-1 0 0 0,1 1 0 0 0,1 0 1 0 0,-1-1-1 0 0,1 1 0 0 0,-1 0 1 0 0,1 0-1 0 0,0 0 0 0 0,1 0 1 0 0,-1 0-1 0 0,1 0 0 0 0,0 0 1 0 0,1-3-70 0 0,-2 6-60 0 0,-1 1-39 0 0,0 0-12 0 0,13 9 119 0 0,-8-2 63 0 0,0 0 0 0 0,-1 0-1 0 0,0 1 1 0 0,0 0-1 0 0,-1 0 1 0 0,0 0 0 0 0,0 3-71 0 0,8 18 103 0 0,27 65 43 0 0,-5 2 1 0 0,-4 2 0 0 0,-4 0-1 0 0,-4 2-146 0 0,-11-37-989 0 0,-2 0 1 0 0,-3 0-1 0 0,-2 43 989 0 0,-3-70-1330 0 0</inkml:trace>
  <inkml:trace contextRef="#ctx0" brushRef="#br0" timeOffset="6416.082">2523 1782 13824 0 0,'-10'5'1246'0'0,"5"-4"-1319"0"0,-2-1 811 0 0,-6 3 5008 0 0,35 2-4225 0 0,0-2 1 0 0,11 1-1522 0 0,17 2 549 0 0,-33-6-392 0 0,0-1 1 0 0,0 0 0 0 0,0-1-1 0 0,0-1 1 0 0,0 0 0 0 0,14-6-158 0 0,-21 6 23 0 0,38-8-583 0 0,-1 0-1453 0 0,-16 2-3783 0 0,-6 0-1813 0 0</inkml:trace>
  <inkml:trace contextRef="#ctx0" brushRef="#br0" timeOffset="6600.967">3178 1746 14280 0 0,'0'0'632'0'0,"0"0"136"0"0,0 0-616 0 0,-5 6-152 0 0,-10-3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1:56.006"/>
    </inkml:context>
    <inkml:brush xml:id="br0">
      <inkml:brushProperty name="width" value="0.1" units="cm"/>
      <inkml:brushProperty name="height" value="0.1" units="cm"/>
      <inkml:brushProperty name="color" value="#66CC00"/>
    </inkml:brush>
  </inkml:definitions>
  <inkml:trace contextRef="#ctx0" brushRef="#br0">362 1613 10592 0 0,'-2'2'818'0'0,"1"0"-684"0"0,-2 1-55 0 0,-15 2 218 0 0,16-4 695 0 0,2-1 325 0 0,0 0 56 0 0,20-8 272 0 0,-2-1-1524 0 0,-1-2-1 0 0,0 0 1 0 0,-1-1 0 0 0,0 0-1 0 0,3-5-120 0 0,26-27 1207 0 0,-1-3-1207 0 0,31-31 906 0 0,5 4-115 0 0,2 4 0 0 0,44-27-791 0 0,-49 49-67 0 0,3 3 0 0 0,72-28 67 0 0,-117 58-815 0 0,2-1-803 0 0,-12 3-3632 0 0,-10 3-678 0 0</inkml:trace>
  <inkml:trace contextRef="#ctx0" brushRef="#br0" timeOffset="422.324">515 1302 12984 0 0,'-7'-11'404'0'0,"2"3"-122"0"0,0 0 0 0 0,0 0 0 0 0,-1 0 1 0 0,0 1-1 0 0,0 0 0 0 0,-1 0 0 0 0,-1-2-282 0 0,5 8 97 0 0,1-1 1 0 0,-1 1-1 0 0,1-1 1 0 0,-1 1-1 0 0,1 0 0 0 0,-1 0 1 0 0,0 0-1 0 0,0 0 1 0 0,1 1-1 0 0,-1-1 0 0 0,0 1 1 0 0,0 0-1 0 0,0-1 1 0 0,0 1-1 0 0,0 0 0 0 0,0 1 1 0 0,1-1-1 0 0,-1 1 1 0 0,0-1-1 0 0,0 1 0 0 0,0 0 1 0 0,1 0-1 0 0,-1 0 1 0 0,0 0-1 0 0,1 0 0 0 0,-2 2-97 0 0,-7 3 250 0 0,1 0 0 0 0,0 1-1 0 0,0 0 1 0 0,0 1-1 0 0,1 0 1 0 0,0 1-250 0 0,-50 57 838 0 0,37-41-590 0 0,3 0-35 0 0,1 0 0 0 0,1 1-1 0 0,2 0 1 0 0,-10 23-213 0 0,4-8 101 0 0,-38 86 2 0 0,35-72-83 0 0,22-52 10 0 0,-5 13 63 0 0,0 1 0 0 0,1-1 0 0 0,1 1-1 0 0,-3 13-92 0 0,7-26-3 0 0,1 1-1 0 0,-1 0 1 0 0,1-1-1 0 0,0 1 0 0 0,0 0 1 0 0,1-1-1 0 0,-1 1 1 0 0,1 0-1 0 0,1 2 4 0 0,-1-5-4 0 0,-1 1-1 0 0,1-1 1 0 0,0 0-1 0 0,1 0 1 0 0,-1 1-1 0 0,0-1 1 0 0,1 0-1 0 0,-1 0 1 0 0,1 0-1 0 0,0-1 1 0 0,0 1-1 0 0,-1 0 1 0 0,1-1-1 0 0,0 1 1 0 0,0-1-1 0 0,1 1 1 0 0,-1-1-1 0 0,0 0 5 0 0,2 1 33 0 0,1-1 0 0 0,-1 0 0 0 0,1 0 0 0 0,-1 0 0 0 0,0-1 0 0 0,1 1 0 0 0,-1-1 0 0 0,1 0 1 0 0,-1 0-1 0 0,1-1 0 0 0,-1 1 0 0 0,3-2-33 0 0,56-13-30 0 0,-55 13 44 0 0,26-8-8 0 0,-12 5 12 0 0,-1-2 0 0 0,0 0 0 0 0,15-8-18 0 0,10-9-84 0 0,-1-3-1 0 0,-2-1 1 0 0,-1-2-1 0 0,-1-2 1 0 0,13-15 84 0 0,-26 22-994 0 0,1 1 1 0 0,6-2 993 0 0,15-7-1179 0 0</inkml:trace>
  <inkml:trace contextRef="#ctx0" brushRef="#br0" timeOffset="839.275">1675 384 11520 0 0,'-9'-5'158'0'0,"0"1"0"0"0,0 0 0 0 0,0 0 0 0 0,0 1-1 0 0,0 0 1 0 0,-1 0 0 0 0,0 1 0 0 0,1 1 0 0 0,-1-1 0 0 0,0 2 0 0 0,0-1 0 0 0,0 1 0 0 0,1 1 0 0 0,-1 0 0 0 0,0 0 0 0 0,0 1 0 0 0,1 0 0 0 0,-1 1 0 0 0,1 0 0 0 0,0 0 0 0 0,0 1 0 0 0,0 0 0 0 0,0 1 0 0 0,0 0 0 0 0,-1 2-158 0 0,-14 9 460 0 0,11-7-210 0 0,1-1 0 0 0,0 1 0 0 0,0 1 0 0 0,1 0 0 0 0,-6 8-250 0 0,5-5 292 0 0,10-10-223 0 0,-1-1 1 0 0,1 0 0 0 0,-1 1-1 0 0,1 0 1 0 0,0-1 0 0 0,0 1-1 0 0,0 0 1 0 0,1 0 0 0 0,-1 0-1 0 0,1 0 1 0 0,-1 0 0 0 0,1 0-1 0 0,0 1 1 0 0,0-1 0 0 0,1 0-1 0 0,-1 1 1 0 0,1-1 0 0 0,-1 3-70 0 0,2 6 45 0 0,0-1 1 0 0,1 1 0 0 0,0 0-1 0 0,1-1 1 0 0,1 1 0 0 0,-1-1-1 0 0,2 0 1 0 0,-1 0 0 0 0,2 0-1 0 0,-1-1 1 0 0,1 0 0 0 0,1 0-1 0 0,0 0 1 0 0,2 1-46 0 0,2 2 55 0 0,1 0-1 0 0,0 0 1 0 0,1-1-1 0 0,0-1 1 0 0,1 0 0 0 0,0-1-1 0 0,1-1 1 0 0,0 0-1 0 0,7 2-54 0 0,12 5-2 0 0,1 2 17 0 0,1-2 0 0 0,0-2 0 0 0,1-2 0 0 0,28 6-15 0 0,-63-17 9 0 0,22 4 109 0 0,1 0 0 0 0,7 5-118 0 0,-24-7 11 0 0,-1 0 0 0 0,0 0 0 0 0,-1 0 0 0 0,1 1 0 0 0,0 0 0 0 0,-1 0 0 0 0,0 1 0 0 0,0 0-1 0 0,0 0 1 0 0,0 1-11 0 0,-5-5 6 0 0,0 0-1 0 0,1 1 0 0 0,-1-1 1 0 0,0 1-1 0 0,0-1 0 0 0,0 1 1 0 0,-1-1-1 0 0,1 1 0 0 0,0 0 1 0 0,0-1-1 0 0,-1 1 0 0 0,1 0 1 0 0,-1 0-1 0 0,0 0 0 0 0,0-1 1 0 0,1 1-1 0 0,-1 0 0 0 0,0 0 0 0 0,0 0 1 0 0,-1-1-1 0 0,1 1 0 0 0,0 0 1 0 0,0 0-1 0 0,-1 0 0 0 0,0-1 1 0 0,1 1-1 0 0,-1 0 0 0 0,0-1 1 0 0,1 1-1 0 0,-1 0 0 0 0,0-1 1 0 0,0 1-1 0 0,-1-1 0 0 0,1 0 1 0 0,0 1-1 0 0,-1-1-5 0 0,-5 7 31 0 0,-1-1 1 0 0,0 0-1 0 0,0 0 0 0 0,-1-1 0 0 0,-7 4-31 0 0,-35 27 80 0 0,28-24-481 0 0,-1-2 0 0 0,0 0 1 0 0,-1-2-1 0 0,0-1 0 0 0,-1-1 0 0 0,1-1 0 0 0,-21 2 401 0 0,19-7-6481 0 0</inkml:trace>
  <inkml:trace contextRef="#ctx0" brushRef="#br0" timeOffset="1289.64">2130 295 14744 0 0,'5'-4'193'0'0,"6"-6"340"0"0,-1 2 0 0 0,1 0 0 0 0,1 0 0 0 0,0 0 1 0 0,0 2-1 0 0,3-2-533 0 0,-13 7 37 0 0,0 0 1 0 0,0 1 0 0 0,0-1-1 0 0,0 0 1 0 0,1 1 0 0 0,-1-1-1 0 0,0 1 1 0 0,0 0 0 0 0,1 0-1 0 0,-1 0 1 0 0,0 0 0 0 0,1 0-1 0 0,-1 0 1 0 0,0 0 0 0 0,0 1-1 0 0,0-1 1 0 0,1 1 0 0 0,-1 0-1 0 0,0 0 1 0 0,0 0 0 0 0,0 0-1 0 0,0 0 1 0 0,0 0 0 0 0,0 0-1 0 0,0 1 1 0 0,-1-1 0 0 0,1 0-1 0 0,0 1 1 0 0,-1 0-1 0 0,1-1 1 0 0,-1 1 0 0 0,1 0-1 0 0,-1 0 1 0 0,0 0 0 0 0,0 0-1 0 0,0 0 1 0 0,0 0 0 0 0,0 0-1 0 0,0 0 1 0 0,0 2-38 0 0,2 4 96 0 0,18 44 223 0 0,-1 2 0 0 0,-3 1 0 0 0,7 40-319 0 0,1 6 144 0 0,-14-64-8 0 0,-1 2 0 0 0,-1 8-136 0 0,0 3 74 0 0,-5-38-63 0 0,-2 0 0 0 0,0 1 1 0 0,0 0-1 0 0,-1-1 0 0 0,0 1 0 0 0,-1 0 0 0 0,-1 6-11 0 0,2-3 18 0 0,0-7 140 0 0,-4-16-64 0 0,-1-20-41 0 0,4 22-35 0 0,-1 1 0 0 0,1-1-1 0 0,-1 0 1 0 0,0 0 0 0 0,-1 1 0 0 0,0-4-18 0 0,-13-27-10 0 0,-1 1 1 0 0,-2 1 0 0 0,-1 0 0 0 0,-10-12 9 0 0,19 33-11 0 0,0-1 0 0 0,0 1 1 0 0,-1 1-1 0 0,-1 0 0 0 0,0 0 1 0 0,0 1-1 0 0,-1 1 0 0 0,0 0 0 0 0,-1 1 1 0 0,0 0-1 0 0,-12-4 11 0 0,20 10 0 0 0,0 0 1 0 0,-1 1-1 0 0,1-1 1 0 0,0 2-1 0 0,-1-1 1 0 0,1 0-1 0 0,-1 1 0 0 0,1 1 1 0 0,-1-1-1 0 0,1 1 1 0 0,-1 0-1 0 0,3-1-2 0 0,0 1 1 0 0,0 0 0 0 0,0 0-1 0 0,0 0 1 0 0,0 1-1 0 0,0 0 1 0 0,0-1 0 0 0,1 1-1 0 0,-1 0 1 0 0,0 1 0 0 0,1-1-1 0 0,0 1 1 0 0,0-1-1 0 0,0 1 1 0 0,0 0 0 0 0,0 0-1 0 0,-1 2 2 0 0,-1 4 11 0 0,0 1-1 0 0,1 0 1 0 0,0 0-1 0 0,0 1 1 0 0,1-1-1 0 0,1 1 1 0 0,0 0-1 0 0,0 0 1 0 0,1 0-1 0 0,0 0 1 0 0,1-1-1 0 0,0 1 1 0 0,1 7-11 0 0,4 22 27 0 0,1 0 0 0 0,12 38-27 0 0,-15-65-3 0 0,1-1 1 0 0,0 0-1 0 0,1 0 0 0 0,1 2 3 0 0,-4-10 21 0 0,0 0 0 0 0,0 0 0 0 0,1 0-1 0 0,-1 0 1 0 0,1-1 0 0 0,0 1-1 0 0,0-1 1 0 0,0 0 0 0 0,1 1 0 0 0,-1-1-1 0 0,1-1 1 0 0,0 1 0 0 0,1 0-21 0 0,-2-2-15 0 0,0 1 0 0 0,1-2 0 0 0,-1 1 0 0 0,1 0 0 0 0,-1-1-1 0 0,1 1 1 0 0,-1-1 0 0 0,1 0 0 0 0,-1 0 0 0 0,0-1 0 0 0,1 1 0 0 0,-1-1 0 0 0,1 1 0 0 0,-1-1 0 0 0,1 0 0 0 0,-1 0 0 0 0,0-1 0 0 0,0 1 0 0 0,0-1 0 0 0,0 1 0 0 0,0-1 0 0 0,0 0 0 0 0,0 0 0 0 0,0-1 0 0 0,0 0 15 0 0,9-7-244 0 0,0-1-1 0 0,0-1 1 0 0,-2 0-1 0 0,9-11 245 0 0,7-16-1807 0 0,-1-1 0 0 0,-3-1 0 0 0,-1 0 0 0 0,2-11 1807 0 0,-14 33-950 0 0,10-25-3783 0 0</inkml:trace>
  <inkml:trace contextRef="#ctx0" brushRef="#br0" timeOffset="2042.465">2514 259 2760 0 0,'0'-6'60'0'0,"0"-5"5826"0"0,9 21-2818 0 0,-8-6-2850 0 0,1 1 1 0 0,0-1-1 0 0,-1 1 0 0 0,0-1 0 0 0,0 1 0 0 0,-1 0 0 0 0,1-1 1 0 0,-1 1-1 0 0,0 0 0 0 0,-1 3-218 0 0,-5 53 1263 0 0,5-51-1085 0 0,-44 248 2728 0 0,24-133-1523 0 0,17-80-766 0 0,3-13 319 0 0,12-39-472 0 0,-1-12-344 0 0,-2 0 0 0 0,0-1 0 0 0,0 0 0 0 0,-1-3-120 0 0,11-32 158 0 0,48-117 895 0 0,-32 86-1342 0 0,-12 33-18 0 0,-6 15 18 0 0,19-36 289 0 0,-27 61-81 0 0,0-1 0 0 0,1 1-1 0 0,0 1 1 0 0,1-1 0 0 0,0 2 0 0 0,10-10 81 0 0,-19 20-14 0 0,0 0 0 0 0,0 1 0 0 0,0-1 0 0 0,0 0 0 0 0,0 0 0 0 0,1 0 0 0 0,-1 0-1 0 0,0 1 1 0 0,0-1 0 0 0,0 1 0 0 0,1-1 0 0 0,-1 1 0 0 0,0-1 0 0 0,1 1 0 0 0,-1 0 0 0 0,0-1 0 0 0,1 1 0 0 0,-1 0 0 0 0,0 0 0 0 0,1 0 0 0 0,-1 0 0 0 0,0 0-1 0 0,2 1 15 0 0,-2 0 20 0 0,1 0 0 0 0,-1 0 0 0 0,1 0-1 0 0,-1 0 1 0 0,0 0 0 0 0,1 0-1 0 0,-1 1 1 0 0,0-1 0 0 0,0 0-1 0 0,0 1 1 0 0,0-1 0 0 0,0 1 0 0 0,0 0-1 0 0,-1-1 1 0 0,1 1 0 0 0,0-1-1 0 0,-1 1 1 0 0,1 0 0 0 0,-1 0-20 0 0,6 18-9 0 0,-2 1 1 0 0,0-1 0 0 0,-1 1 0 0 0,-1 0 0 0 0,-1 0 0 0 0,-1 0-1 0 0,-1 0 1 0 0,-2 9 8 0 0,-7 43 55 0 0,-14 52-55 0 0,21-112 145 0 0,-2 9 6 0 0,1 0 0 0 0,1 0-1 0 0,1 0 1 0 0,1 2-151 0 0,1-18 3 0 0,1 7 157 0 0,2-19 13 0 0,3-5-189 0 0,1-4 48 0 0,-1-1-1 0 0,-1 1 1 0 0,2-7-32 0 0,8-23 65 0 0,16-52-37 0 0,-21 59-3 0 0,3 1-1 0 0,4-7-24 0 0,-4 13 8 0 0,-2 6-16 0 0,0 0-1 0 0,14-20 9 0 0,-20 37 9 0 0,0 2 1 0 0,0-1-1 0 0,0 1 0 0 0,1-1 0 0 0,0 1 0 0 0,0 1 0 0 0,0-1 0 0 0,1 1 0 0 0,0 0 0 0 0,0 1 0 0 0,4-2-9 0 0,-10 5-6 0 0,1 0 0 0 0,-1 1 1 0 0,1-1-1 0 0,0 0 0 0 0,0 1 0 0 0,-1 0 0 0 0,1-1 1 0 0,0 1-1 0 0,0 0 0 0 0,0 0 0 0 0,-1 0 1 0 0,1 0-1 0 0,0 0 0 0 0,0 0 0 0 0,0 1 0 0 0,-1-1 1 0 0,1 1-1 0 0,0-1 0 0 0,-1 1 0 0 0,1 0 0 0 0,0-1 1 0 0,-1 1-1 0 0,1 0 0 0 0,-1 0 0 0 0,1 0 1 0 0,-1 0-1 0 0,1 0 0 0 0,-1 1 0 0 0,0-1 0 0 0,0 0 1 0 0,1 1-1 0 0,-1 0 6 0 0,3 3 2 0 0,-1 0 1 0 0,1 0 0 0 0,-1 1-1 0 0,-1-1 1 0 0,1 1 0 0 0,-1 0-1 0 0,0 0 1 0 0,0-1 0 0 0,0 5-3 0 0,0 3-44 0 0,-1 1 1 0 0,-1 0 0 0 0,1 0 0 0 0,-2 0-1 0 0,0 2 44 0 0,-2 32-945 0 0,0 26-204 0 0,1-44 279 0 0,1-1 0 0 0,1 1-1 0 0,3 21 871 0 0,-3-51-74 0 0,0 1 0 0 0,0-1-1 0 0,0 0 1 0 0,0 1 0 0 0,0-1-1 0 0,0 0 1 0 0,1 1 0 0 0,-1-1-1 0 0,0 0 1 0 0,0 1 0 0 0,0-1-1 0 0,0 0 1 0 0,0 1 0 0 0,0-1-1 0 0,1 0 1 0 0,-1 0 0 0 0,0 1-1 0 0,0-1 1 0 0,0 0 0 0 0,1 0-1 0 0,-1 1 1 0 0,0-1 0 0 0,0 0-1 0 0,1 0 1 0 0,-1 0-1 0 0,0 1 1 0 0,1-1 0 0 0,-1 0-1 0 0,0 0 1 0 0,1 0 0 0 0,-1 0-1 0 0,0 0 1 0 0,0 0 0 0 0,1 0-1 0 0,-1 0 1 0 0,0 0 0 0 0,1 0-1 0 0,-1 0 1 0 0,0 0 0 0 0,1 0 74 0 0,15-8-717 0 0,-13 5 671 0 0,1-1 0 0 0,-1 1 0 0 0,0 0 0 0 0,0-1 0 0 0,0 0 1 0 0,-1 1-1 0 0,2-5 46 0 0,3-6-140 0 0,-1 0 1 0 0,2 1-1 0 0,0 0 1 0 0,0 0-1 0 0,9-9 140 0 0,5-10 1014 0 0,14-26-1014 0 0,2-4 916 0 0,-24 43-484 0 0,-1-1 1 0 0,0 0-1 0 0,-2-1 1 0 0,-1 0-1 0 0,0-1 1 0 0,-2 0-1 0 0,4-14-432 0 0,-9 23 226 0 0,6-39 592 0 0,-8 48-760 0 0,-1 0 1 0 0,0 0-1 0 0,0 1 0 0 0,-1-1 1 0 0,1 0-1 0 0,-1 0 0 0 0,0 0 1 0 0,0 0-1 0 0,0 0 0 0 0,0 1 1 0 0,-2-3-59 0 0,3 5 33 0 0,-1 0-1 0 0,0 0 1 0 0,0 0 0 0 0,0 0 0 0 0,0 0-1 0 0,0 0 1 0 0,0 0 0 0 0,0 0 0 0 0,0 0 0 0 0,-1 0-1 0 0,1 0 1 0 0,0 1 0 0 0,0-1 0 0 0,-1 0-1 0 0,1 1 1 0 0,0-1 0 0 0,-1 1 0 0 0,1 0 0 0 0,-1-1-33 0 0,-28-1 436 0 0,29 2-403 0 0,-2 0 4 0 0,0 0-1 0 0,1 1 1 0 0,-1-1 0 0 0,1 1 0 0 0,-1-1 0 0 0,0 1-1 0 0,1 0 1 0 0,-1 0 0 0 0,1 0 0 0 0,-1 1 0 0 0,1-1 0 0 0,0 1-1 0 0,0-1 1 0 0,-1 1 0 0 0,1-1 0 0 0,0 1 0 0 0,0 0-1 0 0,1 0 1 0 0,-1 0 0 0 0,0 0 0 0 0,1 1 0 0 0,-1-1 0 0 0,1 0-1 0 0,0 1 1 0 0,0-1 0 0 0,0 1 0 0 0,-1 1-37 0 0,-3 10 70 0 0,1 1 0 0 0,0 0 1 0 0,1-1-1 0 0,-1 13-70 0 0,0 1 131 0 0,-10 28 48 0 0,8-32-23 0 0,1 0 1 0 0,-1 9-157 0 0,5-24 46 0 0,1 0 1 0 0,0 0-1 0 0,0 0 1 0 0,0 0-1 0 0,1-1 1 0 0,1 1 0 0 0,0 0-1 0 0,1 4-46 0 0,33 90 368 0 0,-35-100-361 0 0,1 0 0 0 0,-1-1 1 0 0,0 1-1 0 0,1-1 0 0 0,-1 1 0 0 0,1-1 0 0 0,0 0 0 0 0,0 0 0 0 0,0 0 0 0 0,0 0 0 0 0,0 0 1 0 0,0 0-1 0 0,1 0 0 0 0,-1-1 0 0 0,1 1 0 0 0,-1-1 0 0 0,1 0 0 0 0,0 0 0 0 0,-1 0 0 0 0,1 0 1 0 0,0 0-1 0 0,0 0 0 0 0,-1-1 0 0 0,1 1 0 0 0,0-1 0 0 0,0 0 0 0 0,0 0 0 0 0,0 0 0 0 0,0 0 1 0 0,0-1-1 0 0,-1 1 0 0 0,1-1 0 0 0,0 1 0 0 0,0-1 0 0 0,1-1-7 0 0,6-1-224 0 0,0-1 1 0 0,0 0-1 0 0,-1 0 1 0 0,1-1-1 0 0,-1-1 0 0 0,0 0 1 0 0,-1 0-1 0 0,1 0 0 0 0,-1-1 224 0 0,8-10-2284 0 0,-1-1-5059 0 0</inkml:trace>
  <inkml:trace contextRef="#ctx0" brushRef="#br0" timeOffset="2550.205">2021 1646 11520 0 0,'-5'2'273'0'0,"0"0"0"0"0,1 0 1 0 0,-1-1-1 0 0,0 1 1 0 0,0-1-1 0 0,0 0 1 0 0,0-1-1 0 0,-5 1-273 0 0,-26 6 2262 0 0,22 0-2058 0 0,0 0 0 0 0,0 1 1 0 0,1 1-1 0 0,0 0 0 0 0,0 1 1 0 0,1 0-1 0 0,1 1 0 0 0,0 0 0 0 0,-6 8-204 0 0,7-7 210 0 0,1 0-1 0 0,0 0 0 0 0,1 1 0 0 0,0 0 0 0 0,1 0 0 0 0,0 1 0 0 0,1-1 1 0 0,1 2-1 0 0,0-1 0 0 0,1 0 0 0 0,1 1-209 0 0,-1 4 142 0 0,1 1 1 0 0,1-1-1 0 0,0 1 1 0 0,2-1-1 0 0,0 1 1 0 0,2-1-1 0 0,0 1 0 0 0,1 3-142 0 0,0-11 27 0 0,-1-1 0 0 0,2 1 0 0 0,0-1 0 0 0,0 0 0 0 0,1 0 0 0 0,0 0 1 0 0,1-1-1 0 0,2 4-27 0 0,-5-10-1 0 0,0 0 0 0 0,-1 0 0 0 0,1-1 0 0 0,1 1 1 0 0,-1-1-1 0 0,0 0 0 0 0,1 1 0 0 0,0-2 1 0 0,0 1-1 0 0,0 0 0 0 0,0-1 0 0 0,0 0 0 0 0,0 0 1 0 0,1 0-1 0 0,-1 0 0 0 0,1-1 0 0 0,-1 1 1 0 0,1-1-1 0 0,-1-1 0 0 0,1 1 0 0 0,3 0 1 0 0,-5-2 0 0 0,1 1 0 0 0,-1-1 0 0 0,0 0 0 0 0,1 1 0 0 0,-1-2 0 0 0,0 1 0 0 0,0 0 0 0 0,0-1 0 0 0,0 1 0 0 0,0-1 0 0 0,0 0 0 0 0,0 0 0 0 0,0 0 0 0 0,-1 0 0 0 0,2-1 0 0 0,6-7 0 0 0,-1 0 0 0 0,0 0 0 0 0,1-3 0 0 0,6-10 68 0 0,0-1-1 0 0,-1 0 1 0 0,-2 0-1 0 0,-1-2 0 0 0,0 0 1 0 0,-2 0-1 0 0,3-16-67 0 0,-6 21 113 0 0,0-4 6 0 0,0 0 0 0 0,-2 0 0 0 0,0-3-119 0 0,-1-4-81 0 0,0 0-96 0 0,0-30 177 0 0,-4 52-156 0 0,0-1 1 0 0,-1 1 0 0 0,-1 0-1 0 0,1-1 1 0 0,-2 1-1 0 0,1 0 1 0 0,-1 0-1 0 0,-1-1 156 0 0,-2 2-724 0 0,1 5-32 0 0</inkml:trace>
  <inkml:trace contextRef="#ctx0" brushRef="#br0" timeOffset="2759.4">2065 1746 7832 0 0,'0'0'602'0'0,"0"0"-64"0"0,0 0 1198 0 0,0 0 561 0 0,1 2 115 0 0,2 0-2155 0 0,0 1 1 0 0,-1 0-1 0 0,1 0 1 0 0,-1 0 0 0 0,0 0-1 0 0,0 1 1 0 0,0-1-1 0 0,0 1 1 0 0,-1-1-1 0 0,1 1 1 0 0,-1 0-1 0 0,0-1 1 0 0,0 2-258 0 0,8 55-248 0 0,-6-29 598 0 0,8 67 435 0 0,-4 43-785 0 0,-5-104 17 0 0,9 221 241 0 0,3 257-700 0 0,-11-470 357 0 0,-1-23-1077 0 0,-1-2-3727 0 0,-1-18-860 0 0</inkml:trace>
  <inkml:trace contextRef="#ctx0" brushRef="#br0" timeOffset="3048.248">2233 1739 10136 0 0,'0'-4'1049'0'0,"0"0"-876"0"0,0 3 563 0 0,0 1 238 0 0,0 0 39 0 0,-8 40 1150 0 0,6 21-841 0 0,4 0 1 0 0,3 18-1323 0 0,-1-26 301 0 0,-1-25-225 0 0,2-2 0 0 0,0 1-1 0 0,2 1-75 0 0,7 32 377 0 0,-10-42-87 0 0,0-1-1 0 0,1 0 1 0 0,1 0-1 0 0,5 11-289 0 0,-8-22 40 0 0,0 0-1 0 0,0 0 1 0 0,1 0-1 0 0,-1 0 0 0 0,1 0 1 0 0,1-1-1 0 0,-1 1 1 0 0,1-1-1 0 0,0 0 0 0 0,0-1 1 0 0,0 1-1 0 0,1-1 1 0 0,0 0-40 0 0,-5-3 0 0 0,1 0 1 0 0,-1 0-1 0 0,1 0 1 0 0,0-1 0 0 0,-1 1-1 0 0,1 0 1 0 0,0-1-1 0 0,-1 0 1 0 0,1 1 0 0 0,0-1-1 0 0,0 0 1 0 0,-1 0-1 0 0,1 0 1 0 0,0 0 0 0 0,0 0-1 0 0,0 0 1 0 0,-1 0-1 0 0,1-1 1 0 0,0 1-1 0 0,0-1 1 0 0,-1 1 0 0 0,1-1-1 0 0,0 0 1 0 0,-1 1-1 0 0,1-1 1 0 0,-1 0 0 0 0,2-1-1 0 0,2-3-1 0 0,-1 1 1 0 0,0-1 0 0 0,0 1 0 0 0,-1-1 0 0 0,1-1 0 0 0,-1 1-1 0 0,2-5 1 0 0,4-9 3 0 0,-1-1 0 0 0,-1 0 0 0 0,-1 0 0 0 0,3-18-3 0 0,12-37-145 0 0,61-201-7916 0 0,-73 249 3072 0 0</inkml:trace>
  <inkml:trace contextRef="#ctx0" brushRef="#br0" timeOffset="3364.299">2646 1837 6912 0 0,'4'7'74'0'0,"-1"1"1"0"0,0-1-1 0 0,-1 0 0 0 0,0 1 1 0 0,0 0-1 0 0,0-1 1 0 0,-1 1-1 0 0,0 0 0 0 0,-1 0 1 0 0,0 2-75 0 0,0-9 135 0 0,1 0 1 0 0,-1 0-1 0 0,0 0 1 0 0,0 0 0 0 0,0 0-1 0 0,0 0 1 0 0,1 0-1 0 0,-1 0 1 0 0,1 0 0 0 0,-1 0-1 0 0,1 0 1 0 0,-1 0-1 0 0,1 0 1 0 0,-1 0-1 0 0,1 0 1 0 0,0 0 0 0 0,-1 0-1 0 0,1-1 1 0 0,0 1-1 0 0,0 0 1 0 0,0 0-1 0 0,0-1 1 0 0,0 1 0 0 0,0-1-1 0 0,-1 1 1 0 0,1-1-1 0 0,1 1 1 0 0,-1-1-1 0 0,0 0 1 0 0,0 1 0 0 0,0-1-1 0 0,0 0 1 0 0,0 0-1 0 0,0 0 1 0 0,0 0-1 0 0,0 0 1 0 0,0 0 0 0 0,0 0-1 0 0,0 0 1 0 0,1 0-1 0 0,-1 0 1 0 0,0-1-136 0 0,3 1 452 0 0,-1-1-1 0 0,1 0 1 0 0,-1 1 0 0 0,1-1-1 0 0,-1-1 1 0 0,0 1 0 0 0,1-1 0 0 0,-1 1-1 0 0,0-1 1 0 0,0 0 0 0 0,0 0-1 0 0,0 0 1 0 0,2-2-452 0 0,5-9 12 0 0,0 1 0 0 0,0-2 0 0 0,-1 1 0 0 0,-1-1 0 0 0,0 0 1 0 0,-1-1-1 0 0,0 0 0 0 0,-2 0 0 0 0,0-1 0 0 0,0 1 0 0 0,-1-1 0 0 0,-1 0 0 0 0,-1 0 0 0 0,0 0 0 0 0,-1-1 0 0 0,-1-4-12 0 0,0 10-42 0 0,1 8 126 0 0,-1 0 0 0 0,0 0 0 0 0,0 0 0 0 0,0 0 0 0 0,0 0 0 0 0,0 0 0 0 0,-1 0 0 0 0,1 0 1 0 0,-1 0-1 0 0,0 0 0 0 0,1 0 0 0 0,-2 1 0 0 0,1-1 0 0 0,0 0 0 0 0,0 1 0 0 0,-2-3-84 0 0,2 4 213 0 0,-9 8 119 0 0,6-4-317 0 0,1 0-1 0 0,0 0 1 0 0,0 0-1 0 0,0 1 1 0 0,0-1-1 0 0,1 1 1 0 0,0 0-1 0 0,-1 0 1 0 0,1 0-1 0 0,1 0 1 0 0,-1 0-1 0 0,0 2-14 0 0,-12 56 19 0 0,7-25 12 0 0,0 0-31 0 0,2 0 0 0 0,2 0 0 0 0,1 0 0 0 0,2 0 0 0 0,5 37 0 0 0,-3-40 0 0 0,2-2-3 0 0,1-1 0 0 0,2 1-1 0 0,1-1 1 0 0,1 0 0 0 0,3 3 3 0 0,-8-24-8 0 0,-3-9-23 0 0,0-1 0 0 0,1 1 0 0 0,-1-1 0 0 0,0 1 0 0 0,1-1 0 0 0,-1 0 0 0 0,1 1 0 0 0,-1-1 0 0 0,1 0 0 0 0,-1 0 0 0 0,1 0 0 0 0,-1 0 0 0 0,0 0 0 0 0,1-1 0 0 0,-1 1 0 0 0,2-1 31 0 0,-1 1-57 0 0,-1-1-1 0 0,1 0 1 0 0,0 0-1 0 0,-1 0 1 0 0,1 0-1 0 0,-1 0 1 0 0,1 0-1 0 0,-1 0 1 0 0,0 0-1 0 0,0-1 0 0 0,1 1 1 0 0,-1-1-1 0 0,0 1 1 0 0,0-1-1 0 0,0 1 1 0 0,0-2 57 0 0,17-32-1365 0 0,-12 21 18 0 0,8-12-5004 0 0</inkml:trace>
  <inkml:trace contextRef="#ctx0" brushRef="#br0" timeOffset="3788.256">3054 1535 12408 0 0,'0'0'281'0'0,"0"2"40"0"0,-1 18-65 0 0,-1-1 0 0 0,-1 0 0 0 0,-1 2-256 0 0,-6 38 327 0 0,6-26 99 0 0,-2 22 363 0 0,2 13 896 0 0,2-49-1168 0 0,1 0 0 0 0,0 0 0 0 0,2 1 0 0 0,0-1 0 0 0,1 0-517 0 0,0 15 556 0 0,-2-30-483 0 0,0 1 1 0 0,0-1 0 0 0,0 1 0 0 0,0-1 0 0 0,1 1 0 0 0,-1-1-1 0 0,1 0 1 0 0,0 1 0 0 0,1-1 0 0 0,-1 0 0 0 0,1 1 0 0 0,-1-1-1 0 0,1 0 1 0 0,1 0 0 0 0,-1-1 0 0 0,1 1 0 0 0,1 1-74 0 0,-4-4 1 0 0,0-1 1 0 0,0 1-1 0 0,1-1 1 0 0,-1 1-1 0 0,0-1 1 0 0,0 0-1 0 0,1 1 1 0 0,-1-1-1 0 0,1 0 1 0 0,-1 1-1 0 0,0-1 1 0 0,1 0-1 0 0,-1 1 1 0 0,1-1-1 0 0,-1 0 1 0 0,1 0-1 0 0,-1 0 1 0 0,0 1 0 0 0,1-1-1 0 0,-1 0 1 0 0,1 0-1 0 0,-1 0 1 0 0,1 0-1 0 0,-1 0 1 0 0,1 0-1 0 0,-1 0 1 0 0,1 0-1 0 0,-1 0 1 0 0,1 0-1 0 0,-1 0 1 0 0,1 0-1 0 0,-1 0 1 0 0,1-1-1 0 0,-1 1 1 0 0,1 0-1 0 0,-1 0 1 0 0,1 0-1 0 0,-1-1 1 0 0,0 1-1 0 0,1 0 1 0 0,-1-1-1 0 0,1 1 1 0 0,-1 0-1 0 0,0-1 1 0 0,1 1-1 0 0,-1 0 1 0 0,0-1 0 0 0,1 1-2 0 0,0-2 27 0 0,2 0 77 0 0,0-1 0 0 0,0 0 0 0 0,0 0 0 0 0,0-1 0 0 0,0 1 0 0 0,-1 0 0 0 0,1-1 0 0 0,-1 0 0 0 0,0 0 0 0 0,0 1 0 0 0,1-5-104 0 0,17-51 493 0 0,-13 38-505 0 0,55-197-1540 0 0,-40 136 1041 0 0,-21 77 364 0 0,0-1-1 0 0,0 0 0 0 0,-1 0 0 0 0,0 0 0 0 0,0 0 1 0 0,-1-4 147 0 0,1 5-315 0 0,-1 1 1 0 0,1-1 0 0 0,0 0 0 0 0,0 0 0 0 0,1 0 0 0 0,0 0 0 0 0,-1 0-1 0 0,3-3 315 0 0,-3 6-616 0 0,0 2 83 0 0,0 0 19 0 0,13 1-1230 0 0,-10 2 1630 0 0,1-1 1 0 0,0 1 0 0 0,0 0 0 0 0,-1 0 0 0 0,0 0 0 0 0,0 0 0 0 0,1 0 0 0 0,-2 1 0 0 0,1-1 0 0 0,0 1 0 0 0,1 3 113 0 0,2 5-12 0 0,-1 0 0 0 0,0 0 1 0 0,1 5 11 0 0,14 36 1115 0 0,-2-15-76 0 0,-15-30-769 0 0,0 0-1 0 0,1 0 1 0 0,-1-1-1 0 0,2 1 1 0 0,-1-1-1 0 0,1 0 1 0 0,0 0-1 0 0,0 0 1 0 0,1-1-1 0 0,0 0 0 0 0,2 2-269 0 0,14 9 684 0 0,18 13 248 0 0,-38-28-911 0 0,1-1 0 0 0,-1 0 0 0 0,1 1 0 0 0,0-1 1 0 0,-1 0-1 0 0,1-1 0 0 0,0 1 0 0 0,0 0 0 0 0,0-1 1 0 0,0 0-1 0 0,0 1 0 0 0,0-1 0 0 0,-1 0 1 0 0,1-1-1 0 0,1 1-21 0 0,-2-1-13 0 0,-1 1 0 0 0,1-1 0 0 0,0 0 0 0 0,-1 0 0 0 0,1 0 0 0 0,0 0 1 0 0,-1 0-1 0 0,1 0 0 0 0,-1-1 0 0 0,0 1 0 0 0,1 0 0 0 0,-1-1 0 0 0,0 1 1 0 0,0-1-1 0 0,0 1 0 0 0,0-1 0 0 0,0 0 0 0 0,0 1 0 0 0,0-1 0 0 0,-1 0 0 0 0,1 0 13 0 0,0 0-61 0 0,0 0 0 0 0,0-1 0 0 0,0 1 0 0 0,1 0 0 0 0,-1 0 0 0 0,0 0 0 0 0,1 0 0 0 0,0 1 0 0 0,-1-1-1 0 0,3-1 62 0 0,2-1-536 0 0,8-7-1354 0 0,-8-1 465 0 0</inkml:trace>
  <inkml:trace contextRef="#ctx0" brushRef="#br0" timeOffset="3966.31">3620 1323 12640 0 0,'-1'2'578'0'0,"-4"17"-368"0"0,1 0-1 0 0,0 0 0 0 0,2 0 1 0 0,-1 19-210 0 0,-12 213 1659 0 0,11 2 0 0 0,15 75-1659 0 0,-4-228 172 0 0,13 49-172 0 0,-3-49-4877 0 0,-4-65-576 0 0</inkml:trace>
  <inkml:trace contextRef="#ctx0" brushRef="#br0" timeOffset="4403.834">4040 1109 13160 0 0,'1'2'297'0'0,"9"13"-97"0"0,-1 1 0 0 0,0-1 0 0 0,-1 2 0 0 0,-1-1 0 0 0,-1 1 0 0 0,2 9-200 0 0,7 32 221 0 0,1 21-221 0 0,21 186 1563 0 0,-25-155-587 0 0,-1 15 702 0 0,-5 3-1678 0 0,-2-29 300 0 0,-1-27-146 0 0,-3-1 0 0 0,-3 17-154 0 0,-1-77 74 0 0,3-9-59 0 0,0 0 1 0 0,1 0-1 0 0,-1 0 1 0 0,1 0-1 0 0,-1-1 1 0 0,1 1 0 0 0,0 0-1 0 0,-1 0 1 0 0,1 0-1 0 0,0 0 1 0 0,0 0-1 0 0,1 0 1 0 0,-1 0-1 0 0,0 0 1 0 0,0 0 0 0 0,1 0-1 0 0,0-1 1 0 0,-1 2-16 0 0,-8-41 124 0 0,1 0 0 0 0,2 0 0 0 0,1-7-124 0 0,-1-9 48 0 0,-3-36-15 0 0,-8-60 8 0 0,0 13-41 0 0,5-50 0 0 0,7 109 0 0 0,0 1-52 0 0,3 0-1 0 0,4 0 1 0 0,3 1-1 0 0,4-1 1 0 0,7-20 52 0 0,-15 86 36 0 0,2-10 11 0 0,1 1 0 0 0,0 0 0 0 0,2 0 1 0 0,0 0-1 0 0,1 1 0 0 0,1 0 0 0 0,3-3-47 0 0,-11 21 4 0 0,-1 0 0 0 0,1-1 0 0 0,0 1 0 0 0,0 0 0 0 0,0-1-1 0 0,0 1 1 0 0,0 0 0 0 0,0 0 0 0 0,0 0 0 0 0,1 0 0 0 0,-1 0-1 0 0,0 0 1 0 0,0 0 0 0 0,1 1 0 0 0,-1-1 0 0 0,1 0 0 0 0,-1 1-1 0 0,1-1 1 0 0,-1 1 0 0 0,1-1 0 0 0,-1 1 0 0 0,1 0 0 0 0,-1 0-1 0 0,1-1 1 0 0,-1 1 0 0 0,2 0-4 0 0,-1 1 8 0 0,0 0-1 0 0,0 0 0 0 0,0 0 1 0 0,0 0-1 0 0,0 0 1 0 0,-1 0-1 0 0,1 1 1 0 0,0-1-1 0 0,-1 1 1 0 0,1-1-1 0 0,-1 1 1 0 0,1-1-1 0 0,-1 1 1 0 0,0 0-1 0 0,0 0 1 0 0,0-1-1 0 0,0 1 1 0 0,0 0-1 0 0,0 0 1 0 0,0 1-8 0 0,13 33 94 0 0,-1 0 1 0 0,-2 1 0 0 0,-2 0-1 0 0,-1 1 1 0 0,-2 0 0 0 0,-1 0-1 0 0,-2 18-94 0 0,-2-14 113 0 0,-2-1-1 0 0,-3 3-112 0 0,0 20 53 0 0,3-28-49 0 0,-2 0 1 0 0,-2-1 0 0 0,-1 1 0 0 0,-2-1-1 0 0,-1 0 1 0 0,-2-1 0 0 0,-12 27-5 0 0,16-49-535 0 0,-1 0 0 0 0,0-1 0 0 0,0 0 0 0 0,-1-1 0 0 0,0 0 0 0 0,-1 0 0 0 0,-8 6 535 0 0,15-14-440 0 0,-7 8-1501 0 0</inkml:trace>
  <inkml:trace contextRef="#ctx0" brushRef="#br0" timeOffset="4637.755">4339 340 8752 0 0,'6'-5'251'0'0,"-1"0"1"0"0,1 0-1 0 0,0 0 0 0 0,0 1 1 0 0,1 0-1 0 0,-1 0 1 0 0,4 0-252 0 0,-8 3 150 0 0,-1 0 1 0 0,1 1-1 0 0,0-1 1 0 0,0 1-1 0 0,0 0 1 0 0,0 0-1 0 0,0-1 1 0 0,0 1-1 0 0,0 0 1 0 0,0 1-1 0 0,0-1 1 0 0,0 0-1 0 0,0 1 1 0 0,0-1-1 0 0,-1 1 0 0 0,1-1 1 0 0,0 1-1 0 0,0 0 1 0 0,0 0-1 0 0,-1 0 1 0 0,1 0-1 0 0,0 0 1 0 0,-1 0-1 0 0,1 0 1 0 0,-1 1-1 0 0,1-1 1 0 0,-1 0-1 0 0,0 1 1 0 0,0-1-1 0 0,1 1 1 0 0,-1 0-151 0 0,5 6 173 0 0,-1 1 0 0 0,0 0 0 0 0,0 0 0 0 0,-1 0 0 0 0,0 0 1 0 0,-1 1-1 0 0,0-1 0 0 0,1 6-173 0 0,3 19 449 0 0,1 29-449 0 0,-4-32 132 0 0,5 68 71 0 0,-5 34-203 0 0,-1-36 53 0 0,0 190 952 0 0,-4-176-794 0 0,9 58-980 0 0,-8-115-871 0 0,0-36 170 0 0</inkml:trace>
  <inkml:trace contextRef="#ctx0" brushRef="#br0" timeOffset="5082.707">4766 567 14192 0 0,'4'-1'69'0'0,"0"1"0"0"0,1-1 0 0 0,-1 1 0 0 0,0-1 0 0 0,1 1 1 0 0,-1 1-1 0 0,0-1 0 0 0,1 1 0 0 0,-1-1 0 0 0,0 1 0 0 0,0 1 1 0 0,1-1-1 0 0,-1 0 0 0 0,0 1 0 0 0,0 0 0 0 0,-1 0 0 0 0,1 0 1 0 0,0 0-1 0 0,-1 1 0 0 0,1 0 0 0 0,-1-1 0 0 0,0 1 0 0 0,0 0 1 0 0,1 1-71 0 0,7 10 111 0 0,-1 0 0 0 0,0 0-1 0 0,-1 1 1 0 0,0 0 0 0 0,2 9-110 0 0,0-3 407 0 0,1 2-110 0 0,-2 1-1 0 0,-1 0 1 0 0,-1 0-1 0 0,2 16-296 0 0,17 102 907 0 0,-12-58-454 0 0,-9-42-256 0 0,-2 0 1 0 0,-2 1-1 0 0,-2 20-197 0 0,0-37 413 0 0,0-24-297 0 0,0-2-41 0 0,0 0 14 0 0,-11-2 14 0 0,8 0-97 0 0,0-1 1 0 0,0 0 0 0 0,1 0-1 0 0,-1 0 1 0 0,1 0 0 0 0,0 0-1 0 0,-1-1 1 0 0,1 1 0 0 0,1-1-1 0 0,-1 1 1 0 0,-1-4-7 0 0,-14-47 18 0 0,13 41 11 0 0,-14-37-21 0 0,-2 0-1 0 0,-7-9-7 0 0,20 44 6 0 0,-10-18 42 0 0,-2 0 0 0 0,-1 2 0 0 0,-2 0 0 0 0,-13-15-48 0 0,34 45 12 0 0,-1-1 1 0 0,1 1-1 0 0,0-1 0 0 0,-1 1 1 0 0,1-1-1 0 0,-1 1 1 0 0,1 0-1 0 0,-1 0 0 0 0,0 0 1 0 0,1 0-1 0 0,-1 0 0 0 0,0 0 1 0 0,0 1-1 0 0,1-1 0 0 0,-1 0 1 0 0,0 1-1 0 0,0-1 0 0 0,0 1 1 0 0,0 0-1 0 0,0 0 0 0 0,0 0-12 0 0,0 0 22 0 0,1 0 0 0 0,-1 1 0 0 0,1-1-1 0 0,-1 1 1 0 0,1-1 0 0 0,0 1 0 0 0,-1 0-1 0 0,1 0 1 0 0,0 0 0 0 0,-1-1 0 0 0,1 1-1 0 0,0 0 1 0 0,0 0 0 0 0,0 1 0 0 0,0-1-1 0 0,0 0 1 0 0,0 0 0 0 0,0 0 0 0 0,0 1-1 0 0,0-1 1 0 0,1 1 0 0 0,-1-1 0 0 0,1 0-1 0 0,-1 1 1 0 0,1-1 0 0 0,-1 1 0 0 0,1 0-22 0 0,-5 18 52 0 0,1 0 1 0 0,0 0 0 0 0,2 1-1 0 0,1-1 1 0 0,0 1-1 0 0,1-1 1 0 0,2 3-53 0 0,5 46 339 0 0,9 30-339 0 0,-9-59 19 0 0,-5-25-19 0 0,2 0 0 0 0,-1 0 0 0 0,2 0 0 0 0,3 6 0 0 0,-6-16 0 0 0,0 0 0 0 0,0 0 0 0 0,1-1 0 0 0,0 1 0 0 0,0-1 0 0 0,0 1 0 0 0,0-1 0 0 0,1 0 0 0 0,0 0 0 0 0,0-1 0 0 0,0 1 0 0 0,0-1 0 0 0,4 3 0 0 0,-6-6-31 0 0,0 1-1 0 0,-1 0 1 0 0,1-1-1 0 0,0 1 1 0 0,0-1-1 0 0,0 0 0 0 0,0 0 1 0 0,0 0-1 0 0,0 0 1 0 0,0 0-1 0 0,0 0 1 0 0,0 0-1 0 0,0 0 1 0 0,0-1-1 0 0,0 1 1 0 0,0-1-1 0 0,0 0 0 0 0,0 1 1 0 0,-1-1-1 0 0,1 0 1 0 0,0 0-1 0 0,-1 0 1 0 0,1 0-1 0 0,0-1 1 0 0,-1 1-1 0 0,1 0 1 0 0,0-2 31 0 0,7-5-371 0 0,-1 0 0 0 0,0-1 0 0 0,-1 0 0 0 0,1-2 371 0 0,-6 9-79 0 0,18-28-2248 0 0,1 0-4315 0 0</inkml:trace>
  <inkml:trace contextRef="#ctx0" brushRef="#br0" timeOffset="5345.317">5263 407 11976 0 0,'0'2'546'0'0,"2"15"111"0"0,0 14-564 0 0,-7 39 214 0 0,3-33 1538 0 0,-5 26-1845 0 0,-16 118 2647 0 0,13-87-1296 0 0,8-59-542 0 0,-1-1 1 0 0,-4 7-810 0 0,5-32 176 0 0,1 1 1 0 0,0-1 0 0 0,0 0-1 0 0,1 2-176 0 0,0-9 168 0 0,0-2-28 0 0,0 0-4 0 0,0 0 6 0 0,2-2 22 0 0,6-12-55 0 0,0-2 1 0 0,-1 1 0 0 0,0-1-1 0 0,-1 0 1 0 0,-1 0-1 0 0,2-11-109 0 0,4-11 29 0 0,8-22 43 0 0,36-125-53 0 0,-50 166-14 0 0,1 1 1 0 0,0 0-1 0 0,2 0 0 0 0,0 1 1 0 0,1 0-1 0 0,0 0 0 0 0,2 1 1 0 0,0 1-1 0 0,0-1 0 0 0,11-8-5 0 0,-21 22 1 0 0,1 0-1 0 0,-1 1 1 0 0,1-1-1 0 0,-1 1 1 0 0,1-1-1 0 0,0 1 1 0 0,0-1 0 0 0,0 1-1 0 0,0 0 1 0 0,0 0-1 0 0,0 0 1 0 0,0 0-1 0 0,0 0 1 0 0,0 1-1 0 0,1-1 1 0 0,-1 1-1 0 0,0-1 1 0 0,0 1-1 0 0,1 0 0 0 0,-2 0 3 0 0,1 1-1 0 0,0-1 1 0 0,0 1-1 0 0,0 0 1 0 0,-1 0-1 0 0,1 0 1 0 0,0-1-1 0 0,-1 2 0 0 0,1-1 1 0 0,-1 0-1 0 0,1 0 1 0 0,-1 0-1 0 0,0 1 1 0 0,1-1-1 0 0,-1 1 1 0 0,0-1-1 0 0,0 1 1 0 0,0-1-1 0 0,0 1 0 0 0,0 0 1 0 0,0-1-1 0 0,0 2-2 0 0,4 8 27 0 0,0 0 0 0 0,-1 1-1 0 0,0-1 1 0 0,-1 1 0 0 0,0 0-1 0 0,-1 0 1 0 0,1 11-27 0 0,-1 15 121 0 0,-2 32-121 0 0,-1-23-25 0 0,-1 3 3 0 0,-8 41 22 0 0,1 3-1235 0 0,3-52-4204 0 0,-2-1-1851 0 0</inkml:trace>
  <inkml:trace contextRef="#ctx0" brushRef="#br0" timeOffset="5937.337">1694 3571 11520 0 0,'7'-6'124'0'0,"0"0"1"0"0,0 0 0 0 0,0 1 0 0 0,1 0 0 0 0,0 0-1 0 0,0 1 1 0 0,1 0 0 0 0,-1 0 0 0 0,1 1 0 0 0,0 0-1 0 0,-1 1 1 0 0,1 0 0 0 0,1 0 0 0 0,-1 1 0 0 0,3 0-125 0 0,5 0 359 0 0,1 1 1 0 0,-1 1-1 0 0,0 0 0 0 0,0 1 1 0 0,0 1-1 0 0,0 1 1 0 0,-1 0-1 0 0,1 2 1 0 0,-1-1-1 0 0,2 3-359 0 0,10 7 325 0 0,26 19-325 0 0,-49-30 41 0 0,-1 0 0 0 0,0 0 0 0 0,0 1 0 0 0,0-1-1 0 0,-1 1 1 0 0,0 0 0 0 0,1 0 0 0 0,-2 0 0 0 0,1 0-1 0 0,1 5-40 0 0,8 12 218 0 0,11 14 129 0 0,-2 1 0 0 0,-1 1 0 0 0,-2 1 0 0 0,11 35-347 0 0,-27-67 9 0 0,2 5 111 0 0,0 0 1 0 0,0 0-1 0 0,6 11-120 0 0,-9-22 52 0 0,-16-14-135 0 0,12 12 64 0 0,1-1 0 0 0,-1-1-1 0 0,1 1 1 0 0,-1 0 0 0 0,1-1 0 0 0,0 1-1 0 0,0-1 1 0 0,0 0 0 0 0,0 1-1 0 0,0-2 20 0 0,-9-14 188 0 0,-1 0 0 0 0,-13-17-188 0 0,-3-2 224 0 0,19 24-268 0 0,-1 1-1 0 0,-1 0 1 0 0,0 0-1 0 0,0 1 1 0 0,-3-1 44 0 0,8 6 34 0 0,0 2 0 0 0,-1-1 0 0 0,0 1 0 0 0,0 0 0 0 0,0 0 0 0 0,0 1 0 0 0,0 0 0 0 0,-1 0 0 0 0,1 1 0 0 0,-1 0 0 0 0,-4-1-34 0 0,8 3 36 0 0,-1 1 0 0 0,1-1-1 0 0,0 1 1 0 0,-1-1 0 0 0,1 1 0 0 0,0 0-1 0 0,0 1 1 0 0,0-1 0 0 0,0 1-1 0 0,0 0 1 0 0,0 0 0 0 0,0 0-1 0 0,0 0 1 0 0,1 1 0 0 0,-1 0-1 0 0,1-1 1 0 0,0 1 0 0 0,-2 3-36 0 0,-4 2 46 0 0,1 0 0 0 0,1 1 1 0 0,-1 1-1 0 0,1-1 0 0 0,1 1 0 0 0,-3 6-46 0 0,-2 5 41 0 0,2 1 0 0 0,0 0 0 0 0,1 0 1 0 0,1 1-1 0 0,-1 11-41 0 0,6-25 2 0 0,0-1 0 0 0,1 0 0 0 0,0 0 0 0 0,1 1 0 0 0,0-1 0 0 0,0 1 0 0 0,1-1 0 0 0,0 0 0 0 0,0 0 0 0 0,1 1 0 0 0,0-1 0 0 0,0 0 0 0 0,1 0 0 0 0,0 0 0 0 0,1-1 0 0 0,0 1 0 0 0,1 1-2 0 0,-2-6-12 0 0,0 1 0 0 0,1-1-1 0 0,-1 1 1 0 0,1-1-1 0 0,0 0 1 0 0,0 0 0 0 0,0-1-1 0 0,0 1 1 0 0,0-1 0 0 0,1 0-1 0 0,-1 0 1 0 0,1 0 0 0 0,-1-1-1 0 0,1 1 1 0 0,0-1-1 0 0,-1 0 1 0 0,1-1 0 0 0,2 1 12 0 0,-3-2-290 0 0,1 1 0 0 0,-1-1 0 0 0,1 0 0 0 0,-1 0-1 0 0,1-1 1 0 0,-1 1 0 0 0,0-1 0 0 0,0 0 0 0 0,0 0 0 0 0,0 0 0 0 0,0-1 0 0 0,-1 1 0 0 0,2-2 290 0 0,21-17-6406 0 0</inkml:trace>
  <inkml:trace contextRef="#ctx0" brushRef="#br0" timeOffset="6211.289">2508 3282 3680 0 0,'0'0'284'0'0,"-2"1"-187"0"0,-8 5-427 0 0,7-5 1061 0 0,0 1 1 0 0,0 0-1 0 0,0 0 1 0 0,0 0 0 0 0,0 0-1 0 0,1 0 1 0 0,-1 1-1 0 0,1-1 1 0 0,-1 1 0 0 0,1 0-1 0 0,-2 2-731 0 0,-13 21 2715 0 0,4-7-1611 0 0,0 0-1 0 0,2 1 0 0 0,-1 3-1103 0 0,10-18 118 0 0,-1 1 0 0 0,1-1 0 0 0,0 1 0 0 0,1 0 0 0 0,-1 0 0 0 0,1 0 0 0 0,0 0 0 0 0,1 0 0 0 0,-1 0 0 0 0,1 0 0 0 0,1 0 0 0 0,-1 0 0 0 0,2 6-118 0 0,-1-9 32 0 0,0 1 0 0 0,1-1 0 0 0,-1 0-1 0 0,1 0 1 0 0,0 0 0 0 0,0 0 0 0 0,0 0 0 0 0,0-1 0 0 0,0 1 0 0 0,1-1 0 0 0,-1 1 0 0 0,1-1 0 0 0,0 0 0 0 0,0 0 0 0 0,0 0 0 0 0,0 0-1 0 0,0-1 1 0 0,0 1 0 0 0,0-1 0 0 0,0 0 0 0 0,1 0 0 0 0,0 1-32 0 0,10 2 132 0 0,0-1 0 0 0,0 0 0 0 0,1 0 0 0 0,12 0-132 0 0,0-2 23 0 0,0-1 0 0 0,0-1-1 0 0,0-1 1 0 0,19-5-23 0 0,166-22 256 0 0,-107 7-125 0 0,-77 19-51 0 0,-25 3-15 0 0,2 22 152 0 0,-6-8-209 0 0,-2 0-1 0 0,1 0 0 0 0,-2 0 1 0 0,0 0-1 0 0,-1-1 0 0 0,0 0 1 0 0,-1 0-1 0 0,0 0 1 0 0,-4 4-8 0 0,-5 14 5 0 0,0-1-256 0 0,-2-1 0 0 0,-5 6 251 0 0,-19 21-6056 0 0,15-28-361 0 0</inkml:trace>
  <inkml:trace contextRef="#ctx0" brushRef="#br0" timeOffset="6584.709">3245 2647 13824 0 0,'-18'2'800'0'0,"16"-3"-731"0"0,0 1 0 0 0,1 0 1 0 0,-1 0-1 0 0,0 0 0 0 0,1 0 0 0 0,-1 0 1 0 0,0 1-1 0 0,1-1 0 0 0,-1 0 0 0 0,0 1 0 0 0,1-1 1 0 0,-1 1-1 0 0,0 0 0 0 0,1-1 0 0 0,-1 1 1 0 0,1 0-1 0 0,0 0 0 0 0,-1 0 0 0 0,1 0 0 0 0,0 0 1 0 0,-1 0-1 0 0,1 1 0 0 0,0-1 0 0 0,0 0 1 0 0,0 1-1 0 0,0-1 0 0 0,0 1 0 0 0,0 0-69 0 0,-1 4 583 0 0,0 0 0 0 0,0 0-1 0 0,1 1 1 0 0,0-1 0 0 0,0 0-1 0 0,1 1 1 0 0,-1 2-583 0 0,2 7 331 0 0,1 0 0 0 0,0 0-1 0 0,4 15-330 0 0,3 10 270 0 0,-3-15-306 0 0,1 0 0 0 0,1-1-1 0 0,1 0 1 0 0,1 0-1 0 0,9 13 37 0 0,12 29 682 0 0,-18-32-646 0 0,2 0 0 0 0,2-1 0 0 0,1-1 0 0 0,2-1 0 0 0,17 22-36 0 0,-22-31-217 0 0,-14-20 165 0 0,0 0 0 0 0,1 0 0 0 0,-1 0 0 0 0,1-1 0 0 0,0 1 1 0 0,0-1-1 0 0,0 1 0 0 0,0-1 0 0 0,0 0 0 0 0,1 1 0 0 0,-1-1 0 0 0,1-1 0 0 0,-1 1 0 0 0,1 0 52 0 0,-2-2-81 0 0,0 0-1 0 0,-1 0 1 0 0,1 0-1 0 0,-1 1 1 0 0,1-1-1 0 0,0 0 1 0 0,-1-1-1 0 0,1 1 1 0 0,-1 0-1 0 0,1 0 0 0 0,0 0 1 0 0,-1 0-1 0 0,1 0 1 0 0,-1-1-1 0 0,1 1 1 0 0,-1 0-1 0 0,1 0 1 0 0,-1-1-1 0 0,1 1 1 0 0,-1 0-1 0 0,1-1 1 0 0,-1 1-1 0 0,1-1 0 0 0,-1 1 1 0 0,1-1-1 0 0,-1 1 82 0 0,6-9-1992 0 0</inkml:trace>
  <inkml:trace contextRef="#ctx0" brushRef="#br0" timeOffset="6766.304">3388 2524 12696 0 0,'9'-115'1376'0'0,"-8"109"-1122"0"0,-1 1 0 0 0,1 0 0 0 0,0-1 1 0 0,0 1-1 0 0,1 0 0 0 0,0-1 0 0 0,0 1 1 0 0,0 0-1 0 0,0 0 0 0 0,4-4-254 0 0,-6 9 47 0 0,1 0-1 0 0,0 0 1 0 0,-1 0-1 0 0,1 0 1 0 0,-1 0 0 0 0,1 0-1 0 0,0 0 1 0 0,-1 0-1 0 0,1 0 1 0 0,-1 0-1 0 0,1 0 1 0 0,0 0-1 0 0,-1 0 1 0 0,1 1 0 0 0,-1-1-1 0 0,1 0 1 0 0,0 0-1 0 0,-1 1 1 0 0,1-1-1 0 0,-1 0 1 0 0,1 1-1 0 0,-1-1 1 0 0,1 1-47 0 0,-1-1 58 0 0,5 5 154 0 0,1 0-1 0 0,-1 1 0 0 0,-1-1 0 0 0,1 1 0 0 0,-1 0 1 0 0,0 0-1 0 0,0 1 0 0 0,0 2-211 0 0,24 57 788 0 0,-15-33-404 0 0,41 118-47 0 0,-6 2 0 0 0,10 76-337 0 0,-40-148-274 0 0,-8-31-2824 0 0,13 36 3098 0 0,-17-66-1715 0 0</inkml:trace>
  <inkml:trace contextRef="#ctx0" brushRef="#br0" timeOffset="6986.656">3169 2869 11520 0 0,'-6'31'1040'0'0,"5"-30"-854"0"0,-2 1 45 0 0,2-1 854 0 0,1 0-882 0 0,1 0 0 0 0,-1 0 1 0 0,1-1-1 0 0,-1 1 0 0 0,1 0 0 0 0,0 0 0 0 0,-1-1 0 0 0,1 1 0 0 0,0 0 0 0 0,0-1 0 0 0,-1 1 0 0 0,1-1 1 0 0,0 1-1 0 0,0-1 0 0 0,0 1 0 0 0,0-1 0 0 0,0 0 0 0 0,0 1 0 0 0,0-1-203 0 0,18 6 976 0 0,-14-6-942 0 0,-1-1-1 0 0,1 0 1 0 0,-1 0 0 0 0,1 0 0 0 0,-1-1 0 0 0,0 1 0 0 0,0-1-1 0 0,0 0 1 0 0,0 0 0 0 0,0-1 0 0 0,0 1 0 0 0,1-2-34 0 0,11-5 88 0 0,2 0-96 0 0,262-147-1030 0 0,-261 146-452 0 0</inkml:trace>
  <inkml:trace contextRef="#ctx0" brushRef="#br0" timeOffset="7195.008">3122 3319 16903 0 0,'0'0'771'0'0,"0"0"-14"0"0,10-1-293 0 0,-3-1-404 0 0,-1 0-1 0 0,1 0 0 0 0,0-1 1 0 0,-1 0-1 0 0,1 0 0 0 0,-1 0 1 0 0,0-1-1 0 0,0 0 1 0 0,3-4-60 0 0,53-47 65 0 0,-43 36-30 0 0,80-70-11 0 0,-29 27 5 0 0,46-54-29 0 0,-11-7-1837 0 0,-75 91 786 0 0</inkml:trace>
  <inkml:trace contextRef="#ctx0" brushRef="#br0" timeOffset="7432.877">3775 2630 18223 0 0,'0'0'836'0'0,"0"0"-18"0"0,1-3-528 0 0,4-9-227 0 0,1-1-1 0 0,0 1 0 0 0,0 0 0 0 0,1 0 0 0 0,1 1 1 0 0,0 0-1 0 0,4-4-62 0 0,10-14 108 0 0,-17 23-76 0 0,0 0 0 0 0,0 1-1 0 0,0-1 1 0 0,1 1-1 0 0,0 1 1 0 0,0-1-1 0 0,0 1 1 0 0,1 0 0 0 0,5-3-32 0 0,3 0 85 0 0,0 1-1 0 0,0 0 1 0 0,1 1 0 0 0,0 1-85 0 0,-14 3 23 0 0,0 0-1 0 0,0 1 0 0 0,0 0 0 0 0,0-1 1 0 0,1 1-1 0 0,-1 0 0 0 0,0 0 0 0 0,0 0 0 0 0,0 0 1 0 0,1 1-1 0 0,-1-1 0 0 0,0 1 0 0 0,0-1 1 0 0,0 1-1 0 0,0 0 0 0 0,0-1 0 0 0,0 1 1 0 0,0 0-1 0 0,0 1 0 0 0,0-1-22 0 0,1 1 53 0 0,-1 0 0 0 0,0 1 0 0 0,1-1 0 0 0,-1 1 0 0 0,0-1 0 0 0,0 1 0 0 0,0 0 0 0 0,-1 0 0 0 0,1 0 0 0 0,-1 0 0 0 0,0 0 0 0 0,1 2-53 0 0,1 5 109 0 0,0 0 0 0 0,-1 0 0 0 0,-1 0-1 0 0,0 1 1 0 0,0-1 0 0 0,-1 1 0 0 0,0-1 0 0 0,-1 2-109 0 0,-9 67 227 0 0,-11 36-227 0 0,7-41-19 0 0,-4 55 19 0 0,17-56 0 0 0,1-72-24 0 0,0-1-1 0 0,0 1 1 0 0,0-1-1 0 0,0 1 1 0 0,0-1-1 0 0,0 1 1 0 0,0-1-1 0 0,0 1 1 0 0,0-1-1 0 0,0 1 1 0 0,0-1-1 0 0,0 1 1 0 0,0-1-1 0 0,0 1 1 0 0,1-1-1 0 0,-1 0 1 0 0,0 1-1 0 0,0-1 1 0 0,1 1-1 0 0,-1-1 1 0 0,0 1-1 0 0,0-1 1 0 0,1 0-1 0 0,-1 1 1 0 0,0-1-1 0 0,1 0 1 0 0,-1 1-1 0 0,1-1 1 0 0,-1 0-1 0 0,1 1 1 0 0,-1-1-1 0 0,0 0 0 0 0,1 0 1 0 0,-1 1-1 0 0,1-1 1 0 0,-1 0-1 0 0,1 0 1 0 0,-1 0-1 0 0,1 0 1 0 0,-1 0-1 0 0,1 0 1 0 0,-1 0-1 0 0,1 0 1 0 0,-1 0-1 0 0,1 0 25 0 0,1 0-459 0 0,1-1 0 0 0,-1 0 0 0 0,1 0 0 0 0,-1 0-1 0 0,0 0 1 0 0,0 0 0 0 0,1-1 0 0 0,-1 1-1 0 0,0-1 460 0 0,13-7-6819 0 0</inkml:trace>
  <inkml:trace contextRef="#ctx0" brushRef="#br0" timeOffset="7688.494">4519 2629 15176 0 0,'-5'9'672'0'0,"5"-9"135"0"0,0 0-647 0 0,0 7-160 0 0,0 3 0 0 0,0-5 0 0 0,-6 3 144 0 0,6 6-8 0 0,0-4 0 0 0,-6-3 0 0 0,3 2-136 0 0,3-9 0 0 0,0 0 0 0 0,0 0 0 0 0</inkml:trace>
  <inkml:trace contextRef="#ctx0" brushRef="#br0" timeOffset="8249.998">4047 3007 6448 0 0,'-2'3'54'0'0,"0"-1"1"0"0,-1 0 0 0 0,1 1 0 0 0,0-1-1 0 0,1 1 1 0 0,-1 0 0 0 0,0 0-1 0 0,1-1 1 0 0,0 1 0 0 0,-1 0-1 0 0,1 0 1 0 0,1 0 0 0 0,-1 1 0 0 0,0-1-1 0 0,1 0 1 0 0,-1 0 0 0 0,1 0-1 0 0,0 0 1 0 0,0 1 0 0 0,0-1-1 0 0,0 0 1 0 0,1 0 0 0 0,0 2-55 0 0,0 0 996 0 0,0-1 0 0 0,0 0 0 0 0,1 0 0 0 0,-1 0 0 0 0,1-1 0 0 0,2 4-996 0 0,-3-5 2075 0 0,8 5-893 0 0,-7-6-1130 0 0,-1 0 0 0 0,1-1 0 0 0,-1 1-1 0 0,1 0 1 0 0,0 0 0 0 0,-1-1 0 0 0,1 1-1 0 0,0-1 1 0 0,0 1 0 0 0,-1-1-1 0 0,1 0 1 0 0,0 0 0 0 0,0 0 0 0 0,0 0-1 0 0,-1 0 1 0 0,1 0 0 0 0,0 0 0 0 0,0-1-1 0 0,0 1 1 0 0,-1 0 0 0 0,1-1-1 0 0,0 0 1 0 0,-1 1 0 0 0,1-1 0 0 0,0 0-1 0 0,-1 0 1 0 0,1 0 0 0 0,0-1-52 0 0,6-4 221 0 0,-1 0 1 0 0,0-1-1 0 0,0 1 0 0 0,0-2 1 0 0,0 0-222 0 0,9-11-72 0 0,74-77 904 0 0,-35 37-2632 0 0,18-14 1800 0 0,-60 61-1208 0 0,-1-1-1 0 0,11-14 1209 0 0,-6 3-1238 0 0</inkml:trace>
  <inkml:trace contextRef="#ctx0" brushRef="#br0" timeOffset="8493.773">4551 2718 15488 0 0,'0'0'688'0'0,"0"-4"143"0"0,4-5-671 0 0,-4 9-160 0 0,6-10 0 0 0,-6 10 0 0 0,0 0 480 0 0,0 0 64 0 0,5-9 16 0 0,-5 9 0 0 0,4-4-424 0 0,-4 4-136 0 0,0 0 80 0 0,0 0-80 0 0,6-13 0 0 0,-6 13 0 0 0,5-5 0 0 0,-5 5-7831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5.967"/>
    </inkml:context>
    <inkml:brush xml:id="br0">
      <inkml:brushProperty name="width" value="0.1" units="cm"/>
      <inkml:brushProperty name="height" value="0.1" units="cm"/>
      <inkml:brushProperty name="color" value="#66CC00"/>
    </inkml:brush>
  </inkml:definitions>
  <inkml:trace contextRef="#ctx0" brushRef="#br0">6 163 20471 0 0,'0'0'936'0'0,"0"0"-17"0"0,0 0-568 0 0,0 12-126 0 0,-5 195 1536 0 0,6-182-1547 0 0,1 0-1 0 0,1 0 1 0 0,1 0-1 0 0,1-1 1 0 0,2 1-1 0 0,0-1 1 0 0,1-1-1 0 0,5 9-213 0 0,-10-28 10 0 0,0 1 1 0 0,0-1-1 0 0,0 0 0 0 0,1 0 1 0 0,-1 0-1 0 0,1-1 0 0 0,3 3-10 0 0,2-1 62 0 0,-8-5-54 0 0,1 1 1 0 0,0-1 0 0 0,0 0 0 0 0,-1 1 0 0 0,1-1-1 0 0,0 0 1 0 0,0 0 0 0 0,0 0 0 0 0,-1-1-1 0 0,1 1 1 0 0,0 0 0 0 0,-1-1 0 0 0,1 1 0 0 0,0-1-1 0 0,0 1 1 0 0,-1-1 0 0 0,1 0 0 0 0,-1 0-9 0 0,27-19 83 0 0,-20 13-54 0 0,0 0-17 0 0,0-1-1 0 0,-1 0 1 0 0,0 0-1 0 0,-1-1 1 0 0,1 1-1 0 0,-2-1 1 0 0,1-1-1 0 0,1-4-11 0 0,9-22-179 0 0,8-27 179 0 0,-2 7-279 0 0,-11 26-797 0 0,5-24 1076 0 0,-9 28-2335 0 0,1 1-1 0 0,10-24 2336 0 0,-6 20-3228 0 0,-2 19 1354 0 0</inkml:trace>
  <inkml:trace contextRef="#ctx0" brushRef="#br0" timeOffset="250.819">383 178 12528 0 0,'0'0'572'0'0,"0"0"-11"0"0,-9 16-342 0 0,-11 11 1569 0 0,19-26-807 0 0,1-1 0 0 0,1 19 3494 0 0,2-15-4209 0 0,0 0 0 0 0,1-1 0 0 0,-1 1 1 0 0,1-1-1 0 0,0 0 0 0 0,-1 0 1 0 0,1-1-1 0 0,1 1 0 0 0,-1-1 0 0 0,2 1-266 0 0,6 4 168 0 0,21 11-53 0 0,-23-12-95 0 0,0-1-1 0 0,-1 1 0 0 0,1 0 0 0 0,4 5-19 0 0,1 2 0 0 0,-7-7 0 0 0,0 0 0 0 0,-1 1 0 0 0,0 0 0 0 0,0 0 0 0 0,-1 1 0 0 0,0-1 0 0 0,0 1 0 0 0,3 8 0 0 0,-5-10 22 0 0,-1 0 0 0 0,-1 0 0 0 0,1 0 0 0 0,-1 1 1 0 0,0-1-1 0 0,0 1 0 0 0,-1-1 0 0 0,0 1 0 0 0,0 0 0 0 0,-1 0 0 0 0,1-1 0 0 0,-2 1 0 0 0,1 0 0 0 0,-1 0 0 0 0,0-1 0 0 0,0 1 0 0 0,-1 0 0 0 0,1-1 0 0 0,-2 1 1 0 0,-1 3-23 0 0,-2 4 50 0 0,-1-1 0 0 0,-1-1 0 0 0,0 1 0 0 0,0-1 0 0 0,-1-1 0 0 0,-1 0 0 0 0,0 0 0 0 0,-11 8-50 0 0,20-17-41 0 0,-1-1 1 0 0,1 0-1 0 0,-1 0 1 0 0,1 1 0 0 0,-1-1-1 0 0,1 0 1 0 0,-1-1 0 0 0,0 1-1 0 0,0 0 1 0 0,1 0 0 0 0,-3 0 40 0 0,3-1-453 0 0,0 0-1 0 0,0 0 1 0 0,0-1 0 0 0,0 1 0 0 0,0 0 0 0 0,0 0 0 0 0,0 0 0 0 0,0-1 0 0 0,0 1-1 0 0,0-1 1 0 0,0 1 0 0 0,0-1 0 0 0,0 1 0 0 0,0-1 0 0 0,0 1 0 0 0,0-1 0 0 0,0 0 0 0 0,0 0-1 0 0,0 0 454 0 0,-9-11-7299 0 0</inkml:trace>
  <inkml:trace contextRef="#ctx0" brushRef="#br0" timeOffset="584.676">670 322 6448 0 0,'8'0'79'0'0,"0"-1"0"0"0,0 0 0 0 0,-1-1 0 0 0,1 0 0 0 0,0 0 0 0 0,-1-1 0 0 0,1 1 0 0 0,-1-2 0 0 0,0 1 0 0 0,0-1-79 0 0,27-16 2755 0 0,-22 12 245 0 0,0-1 0 0 0,0-1 0 0 0,8-8-3000 0 0,-5 2 1007 0 0,0-1-1 0 0,-1 0 1 0 0,11-19-1007 0 0,-22 31 189 0 0,0-1 0 0 0,-1 1 0 0 0,0-1 0 0 0,0 0-1 0 0,0 1 1 0 0,0-1 0 0 0,-1 0 0 0 0,0 0 0 0 0,0 0 0 0 0,-1 0 0 0 0,0 0 0 0 0,0 0 0 0 0,0 0 0 0 0,0-1 0 0 0,-2 0-189 0 0,2 5 41 0 0,0-1-1 0 0,-1 1 1 0 0,1-1 0 0 0,-1 1-1 0 0,0 0 1 0 0,0-1 0 0 0,0 1-1 0 0,0 0 1 0 0,0 0 0 0 0,0 0-1 0 0,-1 0 1 0 0,1 0 0 0 0,-1 0-1 0 0,1 0 1 0 0,-1 0 0 0 0,0 0-1 0 0,0 1 1 0 0,0-1 0 0 0,0 1-1 0 0,0-1 1 0 0,0 1-1 0 0,0 0 1 0 0,0 0 0 0 0,-1 0-1 0 0,1 0 1 0 0,0 0 0 0 0,-1 0-1 0 0,1 1 1 0 0,-1-1 0 0 0,1 1-1 0 0,-1 0 1 0 0,1 0 0 0 0,-1 0-1 0 0,1 0 1 0 0,0 0 0 0 0,-1 0-1 0 0,-1 1-40 0 0,0 0 24 0 0,0 0 1 0 0,0 0-1 0 0,-1 1 0 0 0,1 0 0 0 0,0 0 0 0 0,0 0 0 0 0,1 0 0 0 0,-1 1 1 0 0,0 0-1 0 0,1-1 0 0 0,-3 3-24 0 0,-33 36 134 0 0,34-34-103 0 0,0 0 0 0 0,0 1-1 0 0,1-1 1 0 0,0 1 0 0 0,0 0 0 0 0,1 1 0 0 0,0-1-1 0 0,1 0 1 0 0,-1 5-31 0 0,-4 18 320 0 0,-1 31-320 0 0,5-35 126 0 0,-8 126 667 0 0,11-141-748 0 0,0 0-1 0 0,0 1 1 0 0,1-1-1 0 0,1 5-44 0 0,-1-13 19 0 0,-1 0 1 0 0,1-1-1 0 0,0 1 0 0 0,0 0 0 0 0,0-1 0 0 0,0 1 0 0 0,1-1 0 0 0,0 1 0 0 0,-1-1 0 0 0,1 0 1 0 0,0 0-1 0 0,0 0 0 0 0,1 0 0 0 0,-1 0 0 0 0,1 0 0 0 0,1 0-19 0 0,1 1 3 0 0,1-1 0 0 0,0 0 0 0 0,0 0 0 0 0,0-1 0 0 0,1 1 0 0 0,-1-1 0 0 0,1-1-1 0 0,-1 1 1 0 0,1-1 0 0 0,0-1 0 0 0,-1 1 0 0 0,1-1 0 0 0,0 0 0 0 0,-1-1 0 0 0,1 1 0 0 0,0-1 0 0 0,-1 0 0 0 0,1-1-1 0 0,-1 0 1 0 0,1 0 0 0 0,-1 0 0 0 0,0-1 0 0 0,0 0 0 0 0,0 0 0 0 0,0-1 0 0 0,1 0-3 0 0,2-2-357 0 0,-1-1 0 0 0,1 1 0 0 0,-1-1 1 0 0,0-1-1 0 0,-1 1 0 0 0,0-1 0 0 0,0-1 0 0 0,0 1 1 0 0,-1-1-1 0 0,-1 0 0 0 0,0 0 0 0 0,0-1 0 0 0,0 0 1 0 0,-1 0-1 0 0,-1 0 0 0 0,1-2 357 0 0,2-17-1631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5.262"/>
    </inkml:context>
    <inkml:brush xml:id="br0">
      <inkml:brushProperty name="width" value="0.1" units="cm"/>
      <inkml:brushProperty name="height" value="0.1" units="cm"/>
      <inkml:brushProperty name="color" value="#66CC00"/>
    </inkml:brush>
  </inkml:definitions>
  <inkml:trace contextRef="#ctx0" brushRef="#br0">152 180 17999 0 0,'0'0'827'0'0,"10"-18"298"0"0,8 4-1000 0 0,-16 13-90 0 0,1-1-1 0 0,-1 0 1 0 0,0 1-1 0 0,0-1 1 0 0,0 0-1 0 0,0 0 1 0 0,0 0-1 0 0,0-1 0 0 0,0 1 1 0 0,-1 0-1 0 0,2-3-34 0 0,-2 3 124 0 0,-1 2-176 0 0,0 0-38 0 0,0 0 18 0 0,0 0-6 0 0,-1 2 12 0 0,-3 4 63 0 0,-4-4 59 0 0,8-2-36 0 0,-1 0 0 0 0,1 0 1 0 0,-1 0-1 0 0,1 0 0 0 0,-1 0 0 0 0,1 0 1 0 0,0 0-1 0 0,-1 0 0 0 0,1 0 0 0 0,-1 0 1 0 0,1-1-1 0 0,0 1 0 0 0,-1 0 0 0 0,1 0 0 0 0,-1 0 1 0 0,1 0-1 0 0,0-1 0 0 0,-1 1 0 0 0,1 0 1 0 0,0 0-1 0 0,-1-1 0 0 0,1 1 0 0 0,0 0 0 0 0,0-1 1 0 0,-1 1-1 0 0,1 0 0 0 0,0-1 0 0 0,0 1 1 0 0,-1 0-1 0 0,1-1 0 0 0,0 1 0 0 0,0-1 0 0 0,0 1 1 0 0,0 0-1 0 0,0-1 0 0 0,0 1 0 0 0,-1-1-20 0 0,4-17 261 0 0,-1 4 98 0 0,-7-3 411 0 0,5 13-657 0 0,-1 1 1 0 0,0-1-1 0 0,0 1 0 0 0,0 0 1 0 0,0-1-1 0 0,0 1 1 0 0,-1 0-1 0 0,0 0 0 0 0,1 0 1 0 0,-1 0-1 0 0,0 0 0 0 0,-1 0 1 0 0,1 1-1 0 0,0-1 1 0 0,-1 0-1 0 0,0 1 0 0 0,1 0 1 0 0,-3-2-114 0 0,4 4 10 0 0,-3-2 68 0 0,0-1 0 0 0,0 1-1 0 0,0 1 1 0 0,0-1 0 0 0,0 1 0 0 0,-3-1-78 0 0,5 1 35 0 0,0 1 0 0 0,0 0 0 0 0,0 0 0 0 0,0 0 0 0 0,0 1 0 0 0,0-1 0 0 0,0 0 0 0 0,0 1 1 0 0,0-1-1 0 0,0 1 0 0 0,0 0 0 0 0,0 0 0 0 0,0 0 0 0 0,1 0 0 0 0,-1 0 0 0 0,-1 0-35 0 0,-2 3 67 0 0,-2-1 1 0 0,1 2 1 0 0,-1-1 0 0 0,1 1-1 0 0,0 0 1 0 0,0 0-1 0 0,1 1 1 0 0,0-1 0 0 0,0 1-1 0 0,0 0 1 0 0,0 1 0 0 0,-2 4-69 0 0,3-4 78 0 0,4-6-69 0 0,1 1 1 0 0,-1-1-1 0 0,1 1 0 0 0,0-1 0 0 0,0 0 0 0 0,-1 1 1 0 0,1-1-1 0 0,0 0 0 0 0,0 1 0 0 0,1-1-9 0 0,4 12 48 0 0,-6-12-46 0 0,0-1-1 0 0,0 1 1 0 0,1 0-1 0 0,-1-1 1 0 0,0 1 0 0 0,0-1-1 0 0,0 1 1 0 0,1 0-1 0 0,-1-1 1 0 0,0 1-1 0 0,1-1 1 0 0,-1 1-1 0 0,1-1 1 0 0,-1 1-1 0 0,0-1 1 0 0,1 1 0 0 0,-1-1-1 0 0,1 0 1 0 0,-1 1-1 0 0,1-1 1 0 0,-1 1-1 0 0,1-1 1 0 0,0 0-1 0 0,-1 0 1 0 0,1 1 0 0 0,-1-1-1 0 0,1 0 1 0 0,0 0-1 0 0,-1 0 1 0 0,1 0-1 0 0,-1 0 1 0 0,1 1-1 0 0,0-1 1 0 0,-1 0 0 0 0,1-1-1 0 0,0 1 1 0 0,-1 0-2 0 0,2 0 8 0 0,35 3 65 0 0,34-2-73 0 0,-58-1 1 0 0,-9 0-2 0 0,-3 0 2 0 0,0 0-1 0 0,1 0 1 0 0,-1 0-1 0 0,0 0 1 0 0,0 0-1 0 0,1 0 1 0 0,-1 0-1 0 0,0 1 1 0 0,0-1-1 0 0,1 0 1 0 0,-1 1-1 0 0,0-1 1 0 0,0 1-1 0 0,0-1 1 0 0,0 1-1 0 0,0 0 1 0 0,0-1-1 0 0,0 1 1 0 0,0 0-1 0 0,0 0 1 0 0,0 0-1 0 0,0 0 1 0 0,0 0-1 0 0,0 1 3 0 0,1-1 0 0 0,-1 1 0 0 0,0 0 1 0 0,0 0-1 0 0,0-1 0 0 0,0 1 0 0 0,-1 0 1 0 0,1 0-1 0 0,0 0 0 0 0,-1 0 0 0 0,1 0 0 0 0,-1 0 1 0 0,0 0-1 0 0,0 0 0 0 0,0 0 0 0 0,0 0 0 0 0,0 0 1 0 0,0 0-1 0 0,0 0 0 0 0,0 0 0 0 0,-1 0 0 0 0,0 1-2 0 0,-1 8 17 0 0,-1-1 0 0 0,0 0 0 0 0,-4 8-18 0 0,-54 115 132 0 0,49-102-112 0 0,1 1 0 0 0,1 0 0 0 0,2 1 0 0 0,2 0 0 0 0,1 0 0 0 0,1 0 0 0 0,1 12-20 0 0,3-39 18 0 0,1-1 1 0 0,0 0-1 0 0,-1 1 0 0 0,2-1 1 0 0,-1 0-1 0 0,1 0 0 0 0,1 3-18 0 0,3 1-16 0 0,-4-8-2 0 0,0 0-1 0 0,0 0 1 0 0,0 0-1 0 0,0 0 1 0 0,0 0-1 0 0,0-1 0 0 0,1 1 1 0 0,-1-1-1 0 0,0 1 1 0 0,0-1-1 0 0,0 0 1 0 0,1 0-1 0 0,-1 0 1 0 0,0 0-1 0 0,0 0 1 0 0,0-1-1 0 0,0 1 1 0 0,1-1-1 0 0,-1 1 1 0 0,0-1-1 0 0,0 0 1 0 0,0 0-1 0 0,0 0 19 0 0,7-3-177 0 0,-1-1 0 0 0,-1-1 0 0 0,1 1 0 0 0,-1-1 0 0 0,1-1 177 0 0,9-7-454 0 0,7-4-1042 0 0,-2-3-403 0 0</inkml:trace>
  <inkml:trace contextRef="#ctx0" brushRef="#br0" timeOffset="410.382">107 848 19439 0 0,'0'0'892'0'0,"0"1"-25"0"0,0 4-526 0 0,1-1-158 0 0,1 0-1 0 0,0 0 1 0 0,0 0-1 0 0,0 0 1 0 0,1-1-1 0 0,-1 1 1 0 0,1-1-1 0 0,0 1 1 0 0,0-1-183 0 0,7 11 323 0 0,-4-2-75 0 0,-3-8-130 0 0,-1 0-1 0 0,0 1 1 0 0,0 0 0 0 0,0-1 0 0 0,-1 1-1 0 0,1 3-117 0 0,-1-6-86 0 0,-1-2-74 0 0,0 0-22 0 0,0 0-118 0 0,21-1-3772 0 0,-11-2-3155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2.023"/>
    </inkml:context>
    <inkml:brush xml:id="br0">
      <inkml:brushProperty name="width" value="0.1" units="cm"/>
      <inkml:brushProperty name="height" value="0.1" units="cm"/>
      <inkml:brushProperty name="color" value="#66CC00"/>
    </inkml:brush>
  </inkml:definitions>
  <inkml:trace contextRef="#ctx0" brushRef="#br0">4099 1662 21743 0 0,'11'-57'2363'0'0,"-12"54"-2338"0"0,2-11 659 0 0,-17 31 374 0 0,7 0-808 0 0,1 1 1 0 0,1 0 0 0 0,1 0-1 0 0,0 1 1 0 0,2 0 0 0 0,0 0-1 0 0,0 4-250 0 0,4-21 17 0 0,-14 88 542 0 0,2 22-559 0 0,6-48-111 0 0,-3 101 30 0 0,9-136 74 0 0,0 0 0 0 0,4 17 7 0 0,-2-23-257 0 0,-2-17 191 0 0,1-1 0 0 0,0 1 0 0 0,1-1 0 0 0,-1 1-1 0 0,1-1 1 0 0,0 0 0 0 0,1 0 0 0 0,2 4 66 0 0,13 14-2260 0 0,-16-21 1502 0 0,0-1-1 0 0,0 1 1 0 0,0-1 0 0 0,0 0 0 0 0,0 0 0 0 0,0 0-1 0 0,0 0 1 0 0,1 0 0 0 0,-1 0 0 0 0,1 0 758 0 0,11 0-7497 0 0</inkml:trace>
  <inkml:trace contextRef="#ctx0" brushRef="#br0" timeOffset="318.607">4323 1774 18023 0 0,'-17'6'827'0'0,"16"-5"-787"0"0,1-1 1 0 0,-1 1-1 0 0,1-1 0 0 0,0 1 1 0 0,-1-1-1 0 0,1 1 0 0 0,0-1 0 0 0,-1 1 1 0 0,1-1-1 0 0,0 1 0 0 0,0 0 1 0 0,-1-1-1 0 0,1 1 0 0 0,0-1 0 0 0,0 1 1 0 0,0 0-1 0 0,0-1 0 0 0,0 1 1 0 0,0 0-1 0 0,0-1 0 0 0,0 1 0 0 0,0-1 1 0 0,0 1-1 0 0,0 0 0 0 0,1-1-40 0 0,-1 1 86 0 0,-1 3-81 0 0,0-1 0 0 0,0 1 0 0 0,0-1-1 0 0,-1 1 1 0 0,1-1 0 0 0,-1 0-1 0 0,-1 3-4 0 0,-7 18 19 0 0,-1 26 116 0 0,5-28 134 0 0,1 1 0 0 0,1-1 0 0 0,1 1-1 0 0,1 0 1 0 0,1 0 0 0 0,1 0-1 0 0,2 17-268 0 0,-1-34 113 0 0,1 0 1 0 0,-1 1-1 0 0,1-1 0 0 0,1 0 0 0 0,-1 0 0 0 0,1 0 0 0 0,0 0 0 0 0,0-1 0 0 0,1 1 0 0 0,0-1 0 0 0,0 0 0 0 0,0 0 0 0 0,1 0 1 0 0,-1 0-1 0 0,1-1 0 0 0,0 0 0 0 0,0 0 0 0 0,1 0 0 0 0,-1-1 0 0 0,1 0 0 0 0,3 2-113 0 0,-2-2 87 0 0,0 0 0 0 0,1 0 0 0 0,-1-1 0 0 0,1 0 0 0 0,-1-1-1 0 0,1 1 1 0 0,0-1 0 0 0,0-1 0 0 0,-1 0 0 0 0,1 0 0 0 0,0 0 0 0 0,0-1 0 0 0,-1 0 0 0 0,1 0-1 0 0,0-1 1 0 0,-1 0 0 0 0,8-3-87 0 0,-4 0 33 0 0,-1 1-1 0 0,1-1 0 0 0,-1-1 1 0 0,1 0-1 0 0,-2-1 1 0 0,1 0-1 0 0,-1 0 0 0 0,0-1 1 0 0,-1 0-1 0 0,5-5-32 0 0,21-26 101 0 0,-21 25-43 0 0,-1 0 0 0 0,0 0-1 0 0,-1-1 1 0 0,0-1 0 0 0,-1 0-1 0 0,-1 0 1 0 0,-1-1 0 0 0,0-1-58 0 0,-2 2 51 0 0,-1 1 0 0 0,-1-1 1 0 0,0 0-1 0 0,-1 0 0 0 0,0-9-51 0 0,-2 17 17 0 0,-1 0 0 0 0,-1 0 1 0 0,1 1-1 0 0,-1-1 0 0 0,-1 0 0 0 0,1 0 0 0 0,-1 1 0 0 0,-1-1 0 0 0,0 1 0 0 0,0-1 0 0 0,0 1 0 0 0,0 0 1 0 0,-2 0-18 0 0,-1-4 20 0 0,-1 0 1 0 0,0 1-1 0 0,-1 0 1 0 0,0 1-1 0 0,-1-1 1 0 0,0 1-1 0 0,0 1 1 0 0,-1 0-1 0 0,-9-6-20 0 0,13 10 1 0 0,-1 0-1 0 0,0 1 0 0 0,-1 0 0 0 0,1 0 0 0 0,0 0 0 0 0,-1 1 0 0 0,0 0 0 0 0,1 1 0 0 0,-1-1 1 0 0,0 2-1 0 0,0-1 0 0 0,0 1 0 0 0,0 0 0 0 0,0 1 0 0 0,0 0 0 0 0,-3 1 0 0 0,-20 5-334 0 0,0 2 0 0 0,1 2 0 0 0,0 0 0 0 0,1 2 0 0 0,1 1 0 0 0,-15 11 334 0 0,-12 10-980 0 0</inkml:trace>
  <inkml:trace contextRef="#ctx0" brushRef="#br0" timeOffset="-6055.244">635 993 17967 0 0,'0'0'1387'0'0,"2"-1"-896"0"0,4-6-402 0 0,1 1 0 0 0,0 0 1 0 0,1 0-1 0 0,-1 1 0 0 0,1 0 1 0 0,0 0-1 0 0,0 1 0 0 0,2-1-89 0 0,28-12 295 0 0,-21 9-151 0 0,1 1 1 0 0,0 0-1 0 0,12-2-144 0 0,73-20 317 0 0,-34 9 14 0 0,38-4-331 0 0,24-5 379 0 0,-66 13-1287 0 0,22-1 908 0 0,-68 16-5200 0 0,-2 1-1774 0 0</inkml:trace>
  <inkml:trace contextRef="#ctx0" brushRef="#br0" timeOffset="-5689.826">775 689 17911 0 0,'0'0'407'0'0,"0"0"60"0"0,0 0 22 0 0,0 0-56 0 0,-5 2-190 0 0,-11 30-30 0 0,6-9 70 0 0,-17 26 314 0 0,-3-2 0 0 0,-1-1 0 0 0,-3-2 0 0 0,-1-1 0 0 0,-4 1-597 0 0,-21 14 347 0 0,-22 15-347 0 0,28-26 145 0 0,24-23-14 0 0,21-18-94 0 0,1 1 0 0 0,0 0 0 0 0,0 0-1 0 0,1 0 1 0 0,-4 6-37 0 0,-12 8 87 0 0,23-20-83 0 0,0 0 0 0 0,0 0 0 0 0,1 0 0 0 0,-1 0 0 0 0,0 0 0 0 0,1 0 1 0 0,-1 0-1 0 0,1-1 0 0 0,-1 1 0 0 0,1 0 0 0 0,-1 0 0 0 0,1-1 0 0 0,0 1 0 0 0,-1 0 1 0 0,1-1-1 0 0,0 1 0 0 0,0 0-4 0 0,-1-1 7 0 0,2 1 0 0 0,0 1 0 0 0,1 0 0 0 0,-1-1 0 0 0,0 1 0 0 0,1-1 1 0 0,0 0-1 0 0,-1 0 0 0 0,1 0 0 0 0,0 0 0 0 0,-1 0 0 0 0,1 0 0 0 0,0-1 0 0 0,0 0 0 0 0,0 1 0 0 0,2-1-7 0 0,5-1 4 0 0,1 1 0 0 0,-1-2 0 0 0,9-1-4 0 0,9-2-1 0 0,38-6-81 0 0,-1-3 0 0 0,0-3 0 0 0,-1-3 0 0 0,14-8 82 0 0,-4 2-285 0 0,-5 1-1168 0 0,17-12 1453 0 0,-21 6-5950 0 0,-15 8-1153 0 0</inkml:trace>
  <inkml:trace contextRef="#ctx0" brushRef="#br0" timeOffset="-5311.417">2033 547 16759 0 0,'-9'-13'615'0'0,"-1"1"0"0"0,0 0-1 0 0,-6-4-614 0 0,13 13 48 0 0,0 1-1 0 0,0 0 0 0 0,-1 1 1 0 0,1-1-1 0 0,0 0 0 0 0,-1 1 1 0 0,1 0-1 0 0,-1 0 0 0 0,1 0 1 0 0,-1 0-1 0 0,0 1 0 0 0,1-1 1 0 0,-1 1-1 0 0,0 0 0 0 0,0 0 1 0 0,1 0-1 0 0,-1 1 0 0 0,0-1 1 0 0,1 1-1 0 0,-1 0-47 0 0,-3 0 133 0 0,1 1 0 0 0,-1 0 0 0 0,1 0-1 0 0,0 1 1 0 0,-1-1 0 0 0,1 1 0 0 0,0 1-1 0 0,1-1 1 0 0,-1 1 0 0 0,-3 3-133 0 0,1 2 193 0 0,1 0 0 0 0,0 0 0 0 0,1 1 0 0 0,0 0 1 0 0,0 0-1 0 0,1 0 0 0 0,0 1 0 0 0,1 0 0 0 0,-3 11-193 0 0,-2 1 153 0 0,6-14-109 0 0,-10 21 74 0 0,2 1 0 0 0,1 0 0 0 0,2 1 0 0 0,0 0 0 0 0,1 11-118 0 0,6-31 42 0 0,0 0 0 0 0,2 0-1 0 0,-1 0 1 0 0,1-1 0 0 0,1 1-1 0 0,0 0 1 0 0,0 0 0 0 0,1-1-1 0 0,1 0 1 0 0,0 0 0 0 0,1 0-1 0 0,1 3-41 0 0,7 14 142 0 0,-12-24-157 0 0,0-1 0 0 0,0 0 0 0 0,0 0 0 0 0,0 0 0 0 0,0 0 0 0 0,1-1 0 0 0,0 1 0 0 0,-1 0 0 0 0,1-1 0 0 0,0 1 0 0 0,0-1 0 0 0,1 1 0 0 0,-1-1 0 0 0,0 0 0 0 0,1 0 0 0 0,-1 0 0 0 0,1 0-1 0 0,0 0 1 0 0,0-1 0 0 0,0 1 0 0 0,0-1 0 0 0,0 0 0 0 0,1 0 15 0 0,3 1-35 0 0,1-1-1 0 0,-1 0 1 0 0,1 0-1 0 0,0-1 0 0 0,0 0 1 0 0,-1 0-1 0 0,1-1 1 0 0,0 0-1 0 0,-1-1 1 0 0,1 1-1 0 0,-1-2 0 0 0,1 1 1 0 0,1-2 35 0 0,11-4-475 0 0,0-1 1 0 0,-1-1 0 0 0,0 0-1 0 0,3-4 475 0 0,13-9-1004 0 0</inkml:trace>
  <inkml:trace contextRef="#ctx0" brushRef="#br0" timeOffset="-4628.496">2452 23 11520 0 0,'0'-1'59'0'0,"0"-1"77"0"0,0 1 1 0 0,0 0-1 0 0,0 0 0 0 0,0-1 0 0 0,0 1 0 0 0,0 0 0 0 0,0-1 0 0 0,-1 1 0 0 0,1 0 0 0 0,-1-1 1 0 0,1 1-1 0 0,-1 0 0 0 0,1 0 0 0 0,-1 0 0 0 0,0-1-136 0 0,0 1 967 0 0,0 3 38 0 0,-3 1-815 0 0,0 0 0 0 0,1 1 0 0 0,-1 0 0 0 0,1 0 0 0 0,0 0-1 0 0,1 0 1 0 0,-1 0 0 0 0,1 1 0 0 0,-1-1 0 0 0,0 3-190 0 0,-20 55 432 0 0,17-45-205 0 0,-7 28 300 0 0,1 0-1 0 0,3 2 0 0 0,-3 40-526 0 0,1-9 604 0 0,-3-2-6 0 0,4-23 568 0 0,-2 32-1166 0 0,4 30 665 0 0,2-44-253 0 0,6-69-316 0 0,0-2 7 0 0,0 0 29 0 0,0 0 17 0 0,3 0-119 0 0,-1-1 0 0 0,0 1 0 0 0,0 0 0 0 0,0-1 0 0 0,0 1 1 0 0,1-1-1 0 0,-1 0 0 0 0,0 0 0 0 0,0 0 0 0 0,0 0 0 0 0,-1 0 0 0 0,1 0 0 0 0,0-1 0 0 0,0 1 0 0 0,-1 0 0 0 0,1-1-30 0 0,25-30 184 0 0,-11 12-77 0 0,-13 17-102 0 0,16-18 2 0 0,0-1 1 0 0,10-17-8 0 0,7-15 7 0 0,48-75 50 0 0,-54 79-57 0 0,2 0 0 0 0,38-42 0 0 0,-37 61 0 0 0,-24 26 0 0 0,-5 8 0 0 0,-3 8 0 0 0,-1-10 0 0 0,-1 24-13 0 0,-1 1 0 0 0,-1-1 0 0 0,-1 1 0 0 0,-1-1 0 0 0,-5 11 13 0 0,-15 38 4 0 0,-6 9-4 0 0,13-39-18 0 0,2 1 1 0 0,1 0 0 0 0,3 1 0 0 0,-5 33 17 0 0,13-25-67 0 0,8-42 124 0 0,-2-11-52 0 0,0 0-1 0 0,-1-1 0 0 0,1 1 1 0 0,0 0-1 0 0,-1-1 0 0 0,1 1 1 0 0,0-1-1 0 0,0 1 0 0 0,-1-1 1 0 0,1 0-1 0 0,0 0 0 0 0,0 1 1 0 0,0-1-1 0 0,-1-1 0 0 0,1 1 1 0 0,0 0-1 0 0,0 0 0 0 0,0-1 1 0 0,-1 1-1 0 0,1-1 0 0 0,1 0-4 0 0,38-15-7 0 0,-15 1-240 0 0,0-1 0 0 0,-1-1 0 0 0,-1-2 0 0 0,0 0 0 0 0,-2-1 0 0 0,0-2 0 0 0,-2 0-1 0 0,0-1 1 0 0,13-21 247 0 0,-3 1-444 0 0,-3 0-1 0 0,-2-2 0 0 0,-2-1 0 0 0,-1-1 0 0 0,4-21 445 0 0,-20 52 18 0 0,4-11 180 0 0,-1 1-1 0 0,-2-2 0 0 0,0 0-197 0 0,-6 21 45 0 0,0 0-1 0 0,0 0 1 0 0,0 0-1 0 0,-1 0 1 0 0,0 0-1 0 0,-1 0 0 0 0,1 0 1 0 0,-1 0-1 0 0,-1 0 1 0 0,1 0-1 0 0,-1 0 1 0 0,0 0-1 0 0,-1 1 0 0 0,-1-4-44 0 0,3 9 26 0 0,0 0 1 0 0,1 0-1 0 0,-1 1 0 0 0,0-1 0 0 0,1 0 0 0 0,-1 1 0 0 0,0-1 0 0 0,0 0 1 0 0,0 1-1 0 0,1-1 0 0 0,-1 1 0 0 0,0 0 0 0 0,0-1 0 0 0,0 1 0 0 0,0 0 1 0 0,0-1-1 0 0,0 1 0 0 0,0 0 0 0 0,0 0 0 0 0,0 0 0 0 0,0 0 0 0 0,0 0 1 0 0,0 0-1 0 0,0 0 0 0 0,0 0 0 0 0,0 0 0 0 0,0 0 0 0 0,0 1 0 0 0,-1-1-26 0 0,-1 1 66 0 0,-1 0 0 0 0,1 1 0 0 0,-1-1 0 0 0,1 1 0 0 0,0 0 0 0 0,-1-1 0 0 0,-1 3-66 0 0,-4 4 94 0 0,0 0 0 0 0,0 0-1 0 0,1 1 1 0 0,0 1-1 0 0,0-1 1 0 0,1 1 0 0 0,1 1-1 0 0,-1-1 1 0 0,2 1 0 0 0,-1 0-1 0 0,2 0 1 0 0,-2 5-94 0 0,-7 26 312 0 0,1 0 0 0 0,-4 37-312 0 0,10-48 56 0 0,1-6-26 0 0,1 1 0 0 0,1 0 0 0 0,1 0-1 0 0,2 0 1 0 0,0-1 0 0 0,2 1 0 0 0,1 0-1 0 0,1 0 1 0 0,6 22-30 0 0,-8-42-4 0 0,-1-1 0 0 0,1 0 0 0 0,0 0 0 0 0,0 0 0 0 0,0 0 0 0 0,1-1 0 0 0,0 1 1 0 0,0-1-1 0 0,0 1 0 0 0,0-1 0 0 0,1 0 0 0 0,0 0 0 0 0,0 0 0 0 0,0-1 0 0 0,0 1 0 0 0,0-1 0 0 0,1 0 0 0 0,-1-1 0 0 0,1 1 0 0 0,0-1 0 0 0,0 1 0 0 0,0-2 0 0 0,0 1 0 0 0,0 0 0 0 0,0-1 0 0 0,1 0 0 0 0,-1 0 0 0 0,0-1 0 0 0,1 1 0 0 0,-1-1 0 0 0,1 0 0 0 0,-1-1 0 0 0,0 1 0 0 0,1-1 0 0 0,-1 0 0 0 0,0 0 0 0 0,0-1 1 0 0,1 0-1 0 0,1-1 4 0 0,14-6-420 0 0,2-4-26 0 0</inkml:trace>
  <inkml:trace contextRef="#ctx0" brushRef="#br0" timeOffset="-3964.507">3479 179 17447 0 0,'2'-1'396'0'0,"78"-42"1120"0"0,-62 34-1154 0 0,-18 8 38 0 0,8 1 213 0 0,-8 0-590 0 0,1 0 0 0 0,-1-1-1 0 0,1 1 1 0 0,-1 0 0 0 0,0 0-1 0 0,1 0 1 0 0,-1 0 0 0 0,1 0-1 0 0,-1 0 1 0 0,0 0 0 0 0,1 0-1 0 0,-1 0 1 0 0,1 0 0 0 0,-1 0-1 0 0,1 0 1 0 0,-1 0 0 0 0,0 0-1 0 0,1 0 1 0 0,-1 0-1 0 0,1 0 1 0 0,-1 1 0 0 0,0-1-1 0 0,1 0 1 0 0,-1 0 0 0 0,0 1-1 0 0,1-1 1 0 0,-1 0 0 0 0,1 1-23 0 0,2 1 112 0 0,1 1 0 0 0,-1 0 1 0 0,0 1-1 0 0,0-1 1 0 0,0 0-1 0 0,0 1 0 0 0,-1 0 1 0 0,1 0-1 0 0,-1 0 0 0 0,0 0 1 0 0,0 0-1 0 0,-1 0 1 0 0,1 0-1 0 0,-1 0 0 0 0,0 1 1 0 0,1 4-113 0 0,2 12 297 0 0,-1 1 0 0 0,-1 1 0 0 0,-1-1-297 0 0,-1-5 65 0 0,2 3-52 0 0,-2 0 0 0 0,0 0 0 0 0,-2-1 1 0 0,0 1-1 0 0,-4 16-13 0 0,1-2 44 0 0,1 1 0 0 0,1 0 1 0 0,2 0-1 0 0,3 24-44 0 0,-1 4-7 0 0,-1-62 9 0 0,0 0 0 0 0,0 1 1 0 0,0-1-1 0 0,0 0 0 0 0,0 0 0 0 0,0 0 0 0 0,0 1 0 0 0,0-1 0 0 0,1 0 0 0 0,-1 0 1 0 0,0 0-1 0 0,1 0 0 0 0,-1 0 0 0 0,1 0 0 0 0,-1 1-2 0 0,7-11 87 0 0,-5 4-80 0 0,-1-1 0 0 0,1 1 0 0 0,-1 0 0 0 0,0 0-1 0 0,0-1 1 0 0,-1-2-7 0 0,-3-10-27 0 0,0 0 0 0 0,-2 1 1 0 0,0-1-1 0 0,-1 1 0 0 0,-1 1 0 0 0,0-1 0 0 0,-2 1 0 0 0,1 0 0 0 0,-2 1 0 0 0,0 0 0 0 0,-1 1 1 0 0,-4-5 26 0 0,5 8 39 0 0,-1 1-1 0 0,0 0 1 0 0,0 1 0 0 0,-1 0 0 0 0,-5-3-39 0 0,13 10 0 0 0,-1 0 1 0 0,1 0-1 0 0,-1 0 0 0 0,0 0 0 0 0,0 1 1 0 0,1-1-1 0 0,-1 1 0 0 0,-4 0 0 0 0,7 1 13 0 0,-1-1 0 0 0,1 1 1 0 0,-1 0-1 0 0,1 0 0 0 0,-1 0 0 0 0,0 0 1 0 0,1 1-1 0 0,-1-1 0 0 0,1 0 0 0 0,-1 1 1 0 0,1 0-1 0 0,0 0 0 0 0,-1 0 0 0 0,1 0 1 0 0,0 0-1 0 0,-1 0 0 0 0,1 0 0 0 0,-2 2-13 0 0,-1 2 35 0 0,0 0 1 0 0,0 1-1 0 0,0 0 0 0 0,0 0 0 0 0,1 0 0 0 0,0 0 0 0 0,0 1 0 0 0,1 0 1 0 0,0-1-1 0 0,0 1 0 0 0,-2 7-35 0 0,1 3 11 0 0,0 0 1 0 0,1-1-1 0 0,0 1 1 0 0,2 0 0 0 0,0 0-1 0 0,1 0 1 0 0,1 7-12 0 0,0-11 6 0 0,0-1 0 0 0,1 1 0 0 0,1 0 0 0 0,0-1 0 0 0,1 1 0 0 0,0-1 0 0 0,1 0 0 0 0,0 0 0 0 0,1 0 0 0 0,2 1-6 0 0,-5-8-89 0 0,1 0-1 0 0,1 0 1 0 0,-1-1-1 0 0,1 1 1 0 0,-1-1-1 0 0,1 0 1 0 0,1 0-1 0 0,-1-1 1 0 0,0 1-1 0 0,1-1 1 0 0,0 0-1 0 0,-1-1 1 0 0,1 0-1 0 0,1 1 1 0 0,-1-2-1 0 0,0 1 1 0 0,0-1-1 0 0,0 0 0 0 0,1 0 1 0 0,-1-1-1 0 0,1 0 1 0 0,4 0 89 0 0,0-1-238 0 0,0 1-1 0 0,0-2 1 0 0,-1 0 0 0 0,1 0 0 0 0,0-1-1 0 0,-1 0 1 0 0,0-1 0 0 0,0 0 0 0 0,0-1-1 0 0,0 0 1 0 0,-1 0 0 0 0,1-1 0 0 0,4-5 238 0 0,26-22-2280 0 0,-8 0-21 0 0</inkml:trace>
  <inkml:trace contextRef="#ctx0" brushRef="#br0" timeOffset="-3598.969">3895 260 15864 0 0,'-1'1'727'0'0,"-5"12"-593"0"0,1 0 0 0 0,0 0 0 0 0,1 0 0 0 0,1 0 0 0 0,0 1 0 0 0,1 0-1 0 0,0-1 1 0 0,1 8-134 0 0,-9 49 60 0 0,-1-9 112 0 0,3 0 1 0 0,3 4-173 0 0,-5 42 788 0 0,4-47 357 0 0,4 27-1145 0 0,0-26 726 0 0,-3 16-726 0 0,-3 27 253 0 0,5 67-253 0 0,3-168 62 0 0,0-3 14 0 0,0-3-4 0 0,14-38 15 0 0,-2 0-1 0 0,-1-1 1 0 0,-3-1 0 0 0,1-15-87 0 0,1-54 181 0 0,-4-14-181 0 0,10-195 836 0 0,-14 286-656 0 0,1 0 0 0 0,2 0 0 0 0,1 1 0 0 0,2-1 0 0 0,2-1-180 0 0,2-7 204 0 0,-10 32-134 0 0,1 0 0 0 0,0 0 0 0 0,0 0 0 0 0,2 1 0 0 0,-1-1 0 0 0,1 1 0 0 0,1 0 0 0 0,0 1 0 0 0,0-1-70 0 0,-5 9 14 0 0,-1 0 0 0 0,0 1-1 0 0,0-1 1 0 0,1 1 0 0 0,-1-1-1 0 0,0 0 1 0 0,1 1-1 0 0,-1-1 1 0 0,1 1 0 0 0,-1-1-1 0 0,0 1 1 0 0,1-1 0 0 0,-1 1-1 0 0,1 0 1 0 0,0-1 0 0 0,-1 1-1 0 0,1 0 1 0 0,-1-1 0 0 0,1 1-1 0 0,-1 0 1 0 0,1 0 0 0 0,0-1-1 0 0,-1 1 1 0 0,1 0 0 0 0,0 0-1 0 0,-1 0 1 0 0,1 0-1 0 0,0 0-13 0 0,4 22 174 0 0,-4-20-190 0 0,-1 13 29 0 0,0-1 0 0 0,0 1 0 0 0,-1-1-1 0 0,-1 1 1 0 0,0-1 0 0 0,-1 0 0 0 0,-1 2-13 0 0,-5 24 46 0 0,-9 42 23 0 0,-23 63-69 0 0,20-78 7 0 0,-44 129 57 0 0,60-181-83 0 0,3-11 0 0 0,1 1 0 0 0,-1-1 0 0 0,1 1 0 0 0,0-1 0 0 0,0 1 0 0 0,1 0 0 0 0,-1 2 19 0 0,-3 5-331 0 0,3-10-3855 0 0,1-2-3336 0 0</inkml:trace>
  <inkml:trace contextRef="#ctx0" brushRef="#br0" timeOffset="-3247.055">4157 454 18255 0 0,'-9'7'414'0'0,"7"-5"56"0"0,2-2 32 0 0,0 0-60 0 0,2-1-259 0 0,3-2-19 0 0,0 0 0 0 0,0 0 0 0 0,0 0 0 0 0,-1 0 0 0 0,1-1 0 0 0,-1 0 0 0 0,0 0 0 0 0,0 0 0 0 0,0 0 0 0 0,-1-1 0 0 0,0 0 0 0 0,0 0 0 0 0,0 1-1 0 0,0-2 1 0 0,1-3-164 0 0,2-1 414 0 0,0 0-1 0 0,0 0 1 0 0,0 1-1 0 0,4-3-413 0 0,-3 2 74 0 0,0 0-1 0 0,-1 0 1 0 0,-1-1-1 0 0,0 0 1 0 0,0 1-1 0 0,-1-2 1 0 0,-1 1-1 0 0,1-3-73 0 0,-1-1 57 0 0,-2 10-45 0 0,-1 0 0 0 0,1 0-1 0 0,1 0 1 0 0,-1 0 0 0 0,1 1-1 0 0,0-1 1 0 0,0-1-12 0 0,-1 6 17 0 0,-1 0 0 0 0,0 0 0 0 0,0-1 1 0 0,0 1-1 0 0,1 0 0 0 0,-1 0 0 0 0,0-1 0 0 0,0 1 1 0 0,0 0-1 0 0,0-1 0 0 0,0 1 0 0 0,0 0 0 0 0,0 0 0 0 0,0-1 1 0 0,0 1-1 0 0,1 0 0 0 0,-1-1 0 0 0,0 1 0 0 0,-1 0 1 0 0,1-1-1 0 0,0 1 0 0 0,0 0 0 0 0,0 0 0 0 0,0-1 0 0 0,0 1 1 0 0,0 0-1 0 0,0-1 0 0 0,0 1 0 0 0,0 0 0 0 0,-1 0 1 0 0,1-1-1 0 0,0 1 0 0 0,0 0 0 0 0,0 0 0 0 0,-1-1 0 0 0,1 1 1 0 0,0 0-1 0 0,0 0 0 0 0,0 0 0 0 0,-1-1 0 0 0,1 1 1 0 0,0 0-1 0 0,-1 0 0 0 0,1 0 0 0 0,0 0 0 0 0,0 0 1 0 0,-1 0-1 0 0,1 0 0 0 0,0-1 0 0 0,-1 1 0 0 0,1 0 0 0 0,0 0 1 0 0,0 0-1 0 0,-1 0 0 0 0,1 0 0 0 0,0 0 0 0 0,-1 0 1 0 0,1 1-1 0 0,0-1 0 0 0,-1 0-17 0 0,-15 4 277 0 0,12 0-265 0 0,0 0 1 0 0,1 0 0 0 0,-1 0-1 0 0,1 0 1 0 0,0 0 0 0 0,0 1-1 0 0,0-1 1 0 0,0 1-1 0 0,1 0 1 0 0,0 0 0 0 0,0 0-1 0 0,0 0 1 0 0,1 0 0 0 0,-1 1-13 0 0,-3 18 43 0 0,0-1 1 0 0,1 14-44 0 0,3-33 7 0 0,-4 35 0 0 0,-1 1-4 0 0,3-1 0 0 0,0 12-3 0 0,3-39-1 0 0,1 0 1 0 0,0 0 0 0 0,0 0 0 0 0,2 0-1 0 0,-1 0 1 0 0,1 0 0 0 0,1 0-1 0 0,0-1 1 0 0,4 7 0 0 0,-6-14-8 0 0,0 0-1 0 0,0-1 1 0 0,1 1-1 0 0,-1 0 1 0 0,1-1-1 0 0,0 0 1 0 0,0 1-1 0 0,0-1 1 0 0,0-1-1 0 0,1 1 1 0 0,-1 0 0 0 0,2 0 8 0 0,-3-2-12 0 0,-1 0 1 0 0,1 0 0 0 0,0-1 0 0 0,0 1 0 0 0,0 0 0 0 0,0-1 0 0 0,1 1 0 0 0,-1-1 0 0 0,0 0 0 0 0,0 0 0 0 0,0 1 0 0 0,0-1 0 0 0,0-1 0 0 0,0 1 0 0 0,0 0 0 0 0,0 0 0 0 0,1-1 0 0 0,-1 1 0 0 0,0-1 0 0 0,0 0 0 0 0,0 0 0 0 0,-1 0 0 0 0,1 0 0 0 0,0 0 0 0 0,1-1 11 0 0,18-12-1116 0 0,0-2 1 0 0,15-16 1115 0 0,11-17-4592 0 0,-22 21-2695 0 0</inkml:trace>
  <inkml:trace contextRef="#ctx0" brushRef="#br0" timeOffset="-2924.239">4692 80 8752 0 0,'0'0'673'0'0,"-1"2"-437"0"0,-6 4 746 0 0,0 1 0 0 0,0 0 0 0 0,1 0 0 0 0,1 1 0 0 0,-1 0 0 0 0,1 0 0 0 0,-2 3-982 0 0,3-4 290 0 0,-10 16 396 0 0,1 0 1 0 0,1 1-1 0 0,1 1 0 0 0,-5 16-686 0 0,-8 33 773 0 0,6-20 1011 0 0,-5 31-1784 0 0,16-58 398 0 0,3-15-59 0 0,1 0-1 0 0,1 0 1 0 0,0 1-1 0 0,0 9-338 0 0,-3 12 863 0 0,5-32-670 0 0,0-2 17 0 0,0 0 72 0 0,6-10 354 0 0,24-40 49 0 0,22-50-685 0 0,-20 37 395 0 0,4-1-395 0 0,14-25-59 0 0,-29 50-31 0 0,1 0 1 0 0,2 1-1 0 0,5-1 90 0 0,49-47-5778 0 0,-66 69 3868 0 0</inkml:trace>
  <inkml:trace contextRef="#ctx0" brushRef="#br0" timeOffset="-2375.56">338 2100 20471 0 0,'0'0'464'0'0,"0"0"68"0"0,0 0 34 0 0,0 0-69 0 0,0 0-278 0 0,0 2 45 0 0,-1 26 435 0 0,0-17-543 0 0,1-1 1 0 0,0 0-1 0 0,0 0 1 0 0,1 0-1 0 0,0 3-156 0 0,59 415 1649 0 0,-60-428-1649 0 0,9 94-2177 0 0,-3 53 2177 0 0,-6-146-120 0 0,1 15-1155 0 0,2-8-4386 0 0,-2-7-1625 0 0</inkml:trace>
  <inkml:trace contextRef="#ctx0" brushRef="#br0" timeOffset="-2158.578">36 2470 5528 0 0,'-6'1'67'0'0,"4"-1"5"0"0,0 1 0 0 0,0-1 0 0 0,0 0 0 0 0,1 1 0 0 0,-1-1-1 0 0,0 1 1 0 0,0 0 0 0 0,1 0 0 0 0,-1-1 0 0 0,0 1 0 0 0,1 0 0 0 0,-1 1-1 0 0,0-1 1 0 0,1 0 0 0 0,-1 1-72 0 0,1-1 2835 0 0,1-1 998 0 0,0 0 197 0 0,0 0-490 0 0,0 0-2213 0 0,2 0-1266 0 0,0 1 0 0 0,0-1 1 0 0,0 0-1 0 0,0 1 0 0 0,0-1 0 0 0,0 1 0 0 0,-1 0 1 0 0,1 0-1 0 0,0 0 0 0 0,0 0 0 0 0,0 0 0 0 0,-1 0 1 0 0,2 1-62 0 0,-2-1 30 0 0,1 1 0 0 0,0-1 0 0 0,0 0 0 0 0,0 0 0 0 0,0 0 0 0 0,0 0 0 0 0,0 0 0 0 0,0-1 0 0 0,0 1 0 0 0,0-1 0 0 0,0 1 1 0 0,0-1-1 0 0,2 0-30 0 0,41 1 502 0 0,-4 0-146 0 0,0-2-1 0 0,-1-2 1 0 0,14-3-356 0 0,220-44-743 0 0,-188 41-4865 0 0,-60 4-1387 0 0</inkml:trace>
  <inkml:trace contextRef="#ctx0" brushRef="#br0" timeOffset="-1843.654">718 2473 3680 0 0,'-2'2'284'0'0,"-18"20"-800"0"0,1 0 4695 0 0,1 1 0 0 0,-1 2-4179 0 0,13-15 1764 0 0,0-1 1 0 0,1 1-1 0 0,-4 9-1764 0 0,-1 17 682 0 0,9-29-481 0 0,-1 1 1 0 0,2 0-1 0 0,-1 0 1 0 0,1-1-1 0 0,0 1 1 0 0,1 0 0 0 0,0 0-1 0 0,0 0 1 0 0,1-1-1 0 0,0 1 1 0 0,0-1-1 0 0,1 1 1 0 0,2 4-202 0 0,-3-8 89 0 0,1 1-1 0 0,0 0 1 0 0,0-1 0 0 0,0 0 0 0 0,0 0 0 0 0,1 0-1 0 0,-1 0 1 0 0,1 0 0 0 0,0-1 0 0 0,0 0 0 0 0,1 1-1 0 0,-1-1 1 0 0,1-1 0 0 0,-1 1 0 0 0,1-1-1 0 0,0 0 1 0 0,0 0 0 0 0,0 0 0 0 0,0-1 0 0 0,2 1-89 0 0,7 0 65 0 0,-1-1 1 0 0,1 0 0 0 0,-1 0 0 0 0,1-2 0 0 0,0 0 0 0 0,-1 0-1 0 0,1-1 1 0 0,-1-1 0 0 0,0 0 0 0 0,4-2-66 0 0,6-3 142 0 0,0 0 0 0 0,0-2 0 0 0,-1-1 0 0 0,0-1 0 0 0,4-4-142 0 0,-13 7 146 0 0,0-1 1 0 0,-1-1-1 0 0,8-8-146 0 0,7-7 103 0 0,-11 11-89 0 0,-1 0 0 0 0,-1 0 0 0 0,0-1 1 0 0,-1-1-1 0 0,10-18-14 0 0,-15 22 13 0 0,-1 0 0 0 0,0-1 0 0 0,-1 0 0 0 0,-1 0 0 0 0,0-1 0 0 0,-1 1 0 0 0,-1-1 0 0 0,2-11-13 0 0,-5 21 7 0 0,1 0 1 0 0,-1 0-1 0 0,-1 0 0 0 0,1 0 1 0 0,0 0-1 0 0,-1 0 0 0 0,0 0 1 0 0,0 1-1 0 0,-1-1 1 0 0,1 0-1 0 0,-1 1 0 0 0,0-1 1 0 0,0 1-1 0 0,-1 0 0 0 0,1-1 1 0 0,-1 1-1 0 0,0 0 1 0 0,-3-2-8 0 0,0-1 5 0 0,-1 0 1 0 0,-1 1-1 0 0,1 0 1 0 0,-1 1-1 0 0,0-1 1 0 0,0 1-1 0 0,0 1 1 0 0,-1 0 0 0 0,-3-1-6 0 0,6 3 5 0 0,-1 0 1 0 0,1 1 0 0 0,-1 0 0 0 0,1 0 0 0 0,-1 0 0 0 0,1 1-1 0 0,-1 0 1 0 0,1 0 0 0 0,-1 1 0 0 0,1 0 0 0 0,0 0-1 0 0,-1 1 1 0 0,-4 1-6 0 0,-7 3 0 0 0,0 0 0 0 0,1 1 0 0 0,0 1-1 0 0,-5 3 1 0 0,0 4-36 0 0,-1 1 0 0 0,2 0 0 0 0,0 1 0 0 0,1 2 0 0 0,1 0 0 0 0,1 1 0 0 0,0 1 0 0 0,-4 9 36 0 0,15-21-183 0 0,0-1 0 0 0,1 2 0 0 0,0-1 0 0 0,1 1-1 0 0,0 0 1 0 0,1 0 0 0 0,0 0 0 0 0,0 1 0 0 0,1 0 0 0 0,0-1-1 0 0,1 1 1 0 0,0 0 0 0 0,1 2 183 0 0,5 7-7850 0 0</inkml:trace>
  <inkml:trace contextRef="#ctx0" brushRef="#br0" timeOffset="-1472.987">1798 2100 16559 0 0,'-13'3'652'0'0,"-27"9"-6"0"0,1 1-1 0 0,-6 4-645 0 0,15-3 597 0 0,1 2 0 0 0,1 0-1 0 0,1 2 1 0 0,0 1 0 0 0,-8 10-597 0 0,27-23 479 0 0,0 1 0 0 0,1 1 1 0 0,-6 6-480 0 0,11-11 125 0 0,0 0 0 0 0,0 0 0 0 0,0 0 0 0 0,0 0 1 0 0,1 0-1 0 0,-1 1 0 0 0,1-1 0 0 0,0 0 0 0 0,0 1 1 0 0,0-1-1 0 0,0 0 0 0 0,0 1 0 0 0,1 1-125 0 0,11 6 168 0 0,-4-6-162 0 0,-1-1 0 0 0,1 1 0 0 0,1-1 0 0 0,-1-1 0 0 0,1 1 0 0 0,-1-1-1 0 0,1-1 1 0 0,0 1 0 0 0,1-1-6 0 0,19 4 53 0 0,0-2-1 0 0,3-1-52 0 0,-12-1 15 0 0,0 0 1 0 0,0 1-1 0 0,0 1 0 0 0,0 1 1 0 0,4 2-16 0 0,4 3-3 0 0,-18-7 9 0 0,0 0 0 0 0,0 0 1 0 0,-1 1-1 0 0,1 0 0 0 0,4 3-6 0 0,-11-5 1 0 0,0-1 0 0 0,0 1 0 0 0,0 0 1 0 0,0-1-1 0 0,-1 1 0 0 0,1 0 0 0 0,-1 0 0 0 0,1 0 0 0 0,-1 0 0 0 0,1 0 1 0 0,-1 1-1 0 0,0-1 0 0 0,0 0 0 0 0,0 1 0 0 0,0-1 0 0 0,-1 0 0 0 0,1 1 1 0 0,-1-1-1 0 0,1 1 0 0 0,-1-1 0 0 0,0 1 0 0 0,0 1-1 0 0,0 0-3 0 0,-1 0 1 0 0,1-1-1 0 0,-1 1 0 0 0,0 0 0 0 0,0 0 1 0 0,0 0-1 0 0,0-1 0 0 0,-1 1 1 0 0,0-1-1 0 0,0 1 0 0 0,0-1 0 0 0,0 0 1 0 0,0 1-1 0 0,-2 0 3 0 0,1 1-4 0 0,-1 0 0 0 0,1 0 1 0 0,0 0-1 0 0,0 1 1 0 0,1-1-1 0 0,0 1 0 0 0,0 0 4 0 0,-2 2-14 0 0,1 0 0 0 0,-1 0 0 0 0,0 0 0 0 0,-1-1 0 0 0,1 0 0 0 0,-1 0 0 0 0,-1 0 0 0 0,0 0 0 0 0,0-1 1 0 0,0 0-1 0 0,0 0 0 0 0,-4 1 14 0 0,-3 4-42 0 0,-1-2 0 0 0,0 1 1 0 0,-1-2-1 0 0,1 0 1 0 0,-2-1-1 0 0,1 0 42 0 0,13-7-80 0 0,1 1 0 0 0,0-1 0 0 0,0 1 0 0 0,0-1 1 0 0,0 0-1 0 0,-1 0 0 0 0,1 1 0 0 0,0-1 0 0 0,0 0 0 0 0,0 0 0 0 0,-1 0 1 0 0,1 0-1 0 0,0-1 0 0 0,0 1 0 0 0,0 0 0 0 0,-1 0 0 0 0,1-1 0 0 0,0 1 1 0 0,-1-1 79 0 0,-10-3-1506 0 0</inkml:trace>
  <inkml:trace contextRef="#ctx0" brushRef="#br0" timeOffset="-1172.703">1978 2318 18943 0 0,'0'28'418'0'0,"-1"-15"-86"0"0,1 1 1 0 0,0-1-1 0 0,2 0 1 0 0,-1 1-1 0 0,3 6-332 0 0,4 21 30 0 0,-6-29-8 0 0,0 0-1 0 0,1-1 1 0 0,0 0-1 0 0,0 1 1 0 0,6 9-22 0 0,-5-13-10 0 0,-2-3 116 0 0,0 0 1 0 0,0-1-1 0 0,1 1 0 0 0,0 0 0 0 0,0-1 0 0 0,0 1 1 0 0,1-1-1 0 0,0 0 0 0 0,-1 0 0 0 0,1-1 0 0 0,5 4-106 0 0,-7-4 75 0 0,1-1 0 0 0,0 0 0 0 0,0 0 0 0 0,0 0 0 0 0,0-1 0 0 0,0 1 0 0 0,0-1 0 0 0,0 1 0 0 0,1-1 0 0 0,-1 0 0 0 0,0 0 0 0 0,1-1 0 0 0,-1 1 0 0 0,1-1 0 0 0,-1 1 0 0 0,1-1 0 0 0,-1 0 0 0 0,1 0 0 0 0,-1-1 0 0 0,1 1 0 0 0,-1-1 0 0 0,1 0 0 0 0,-1 0 1 0 0,0 0-1 0 0,1 0 0 0 0,-1-1 0 0 0,0 1 0 0 0,0-1 0 0 0,0 1 0 0 0,0-1 0 0 0,2-2-75 0 0,8-4 25 0 0,0 0 1 0 0,-1-1 0 0 0,0-1-1 0 0,-1 0 1 0 0,0 0-1 0 0,0-1 1 0 0,-1-1 0 0 0,0 1-1 0 0,-1-2 1 0 0,-1 1 0 0 0,0-1-1 0 0,-1-1 1 0 0,4-9-26 0 0,-7 13 8 0 0,0 3 7 0 0,-1 0-1 0 0,-1 0 1 0 0,1 0 0 0 0,-1 0-1 0 0,-1 0 1 0 0,1 0 0 0 0,-1-1-1 0 0,0 1 1 0 0,-1 0 0 0 0,0-1-1 0 0,0 1 1 0 0,0-1 0 0 0,-1 1-1 0 0,-1-4-14 0 0,0 3 6 0 0,-1 1 0 0 0,0-1 0 0 0,0 1-1 0 0,0 0 1 0 0,-1 0 0 0 0,0 1 0 0 0,-1-1 0 0 0,0 1 0 0 0,1 0-1 0 0,-2 0 1 0 0,-1-1-6 0 0,5 4 3 0 0,0 1-1 0 0,0-1 0 0 0,-1 1 1 0 0,1 0-1 0 0,-1 0 0 0 0,0 0 1 0 0,0 0-1 0 0,0 1 1 0 0,0-1-1 0 0,0 1 0 0 0,0 0 1 0 0,0 0-1 0 0,0 0 0 0 0,0 0 1 0 0,-1 0-1 0 0,1 1 1 0 0,0-1-1 0 0,-1 1 0 0 0,1 0 1 0 0,0 0-1 0 0,-1 0 0 0 0,1 0 1 0 0,0 1-1 0 0,-1 0 1 0 0,1-1-1 0 0,0 1 0 0 0,-3 1-2 0 0,-2 2-34 0 0,-1 0 0 0 0,0 0 0 0 0,1 0-1 0 0,0 1 1 0 0,0 1 0 0 0,1-1 0 0 0,-1 1-1 0 0,1 0 1 0 0,1 1 0 0 0,-1 0 0 0 0,1 0 0 0 0,0 0-1 0 0,0 1 1 0 0,1 0 0 0 0,-2 5 34 0 0,6-11-72 0 0,0 0 1 0 0,1 0-1 0 0,-1 0 1 0 0,0 0-1 0 0,1 0 1 0 0,0 1-1 0 0,-1-1 1 0 0,1 0-1 0 0,0 0 1 0 0,0 2 71 0 0,2 10-3987 0 0,-1-9 1510 0 0,0 6-5094 0 0</inkml:trace>
  <inkml:trace contextRef="#ctx0" brushRef="#br0" timeOffset="-902.039">2400 2228 14512 0 0,'0'0'662'0'0,"2"-1"-11"0"0,0 0-595 0 0,1 1 0 0 0,0-1 1 0 0,0 0-1 0 0,0 1 0 0 0,0 0 1 0 0,1-1-1 0 0,-1 1 0 0 0,0 0 1 0 0,0 1-1 0 0,0-1 0 0 0,0 0 1 0 0,0 1-1 0 0,0 0 0 0 0,0 0 1 0 0,2 1-57 0 0,0 0 308 0 0,0 1-1 0 0,0 0 1 0 0,0 0 0 0 0,0 0 0 0 0,0 1 0 0 0,-1 0 0 0 0,0 0 0 0 0,1 1-308 0 0,-2-2 186 0 0,-1 1 1 0 0,1-1 0 0 0,-1 1 0 0 0,0 0-1 0 0,0 0 1 0 0,0 0 0 0 0,-1 1-1 0 0,1-1 1 0 0,-1 0 0 0 0,1 3-187 0 0,6 46 1189 0 0,-8-33-846 0 0,0 1 1 0 0,-1-1 0 0 0,-2 0-1 0 0,0 1 1 0 0,-1 1-344 0 0,-4 23 952 0 0,2 29 895 0 0,6-73-1586 0 0,0-1-5 0 0,0 0-17 0 0,3 0-205 0 0,-1-1-1 0 0,1 0 1 0 0,-1 1 0 0 0,1-1-1 0 0,-1 0 1 0 0,0 0 0 0 0,1-1-1 0 0,-1 1 1 0 0,0-1 0 0 0,0 1-1 0 0,0-1 1 0 0,0 1 0 0 0,0-1-1 0 0,0 0 1 0 0,0 0 0 0 0,0 0-1 0 0,-1 0 1 0 0,1-1-34 0 0,29-45 64 0 0,-26 40-29 0 0,35-56 149 0 0,-18 30-716 0 0,16-34 532 0 0,37-79-2968 0 0,-56 110 1740 0 0</inkml:trace>
  <inkml:trace contextRef="#ctx0" brushRef="#br0" timeOffset="-673.105">3125 1511 21743 0 0,'-17'-8'496'0'0,"14"6"67"0"0,3-15 762 0 0,0 16-1195 0 0,0 1 4 0 0,1 1 2 0 0,3 5-10 0 0,0 1-1 0 0,-1-1 1 0 0,0 0 0 0 0,0 1-1 0 0,-1 0 1 0 0,1-1-1 0 0,-2 1 1 0 0,1 0-1 0 0,-1 0 1 0 0,0 2-126 0 0,6 18 298 0 0,5 24-28 0 0,-1 1 0 0 0,-3 0-1 0 0,0 35-269 0 0,-3 158 168 0 0,-5-241-167 0 0,2 147 59 0 0,0-121-196 0 0,1 1 1 0 0,5 22 135 0 0,-4-24-197 0 0,0 1 1 0 0,-1 22 196 0 0,1-13-845 0 0,-4-37 476 0 0,1 0 0 0 0,-1 0 0 0 0,1 0 0 0 0,0 0 0 0 0,-1 0 0 0 0,1 0 0 0 0,0-1 0 0 0,0 1 0 0 0,0 0 0 0 0,0-1 0 0 0,1 2 369 0 0,-1-2-7927 0 0</inkml:trace>
  <inkml:trace contextRef="#ctx0" brushRef="#br0" timeOffset="-469.994">2931 2008 18799 0 0,'-17'-3'862'0'0,"14"2"-18"0"0,3 1-475 0 0,0 0 11 0 0,0 0 61 0 0,1-1 9 0 0,1 0-352 0 0,0-1 0 0 0,0 1 1 0 0,0 0-1 0 0,0 0 1 0 0,0 0-1 0 0,1 1 0 0 0,-1-1 1 0 0,0 0-1 0 0,0 1 0 0 0,0 0 1 0 0,1-1-1 0 0,-1 1 0 0 0,0 0 1 0 0,0 0-1 0 0,1 0-98 0 0,45 3 1222 0 0,-17 0-498 0 0,29 1 204 0 0,-42-1-859 0 0,1-2 0 0 0,-1 0 0 0 0,3-2-69 0 0,139-2-596 0 0,-128 3-398 0 0,-3 0-502 0 0</inkml:trace>
  <inkml:trace contextRef="#ctx0" brushRef="#br0">4099 1663 21743 0 0,'11'-57'2363'0'0,"-12"54"-2338"0"0,2-11 659 0 0,-17 31 374 0 0,7 0-808 0 0,1 1 1 0 0,1 0 0 0 0,1 0-1 0 0,0 1 1 0 0,2 0 0 0 0,0 0-1 0 0,0 4-250 0 0,4-21 17 0 0,-14 88 542 0 0,2 22-559 0 0,6-48-111 0 0,-3 101 30 0 0,9-136 74 0 0,0 0 0 0 0,4 17 7 0 0,-2-23-257 0 0,-2-17 191 0 0,1-1 0 0 0,0 1 0 0 0,1-1 0 0 0,-1 1-1 0 0,1-1 1 0 0,0 0 0 0 0,1 0 0 0 0,2 4 66 0 0,13 14-2260 0 0,-16-21 1502 0 0,0-1-1 0 0,0 1 1 0 0,0-1 0 0 0,0 0 0 0 0,0 0 0 0 0,0 0-1 0 0,0 0 1 0 0,1 0 0 0 0,-1 0 0 0 0,1 0 758 0 0,11 0-7497 0 0</inkml:trace>
  <inkml:trace contextRef="#ctx0" brushRef="#br0" timeOffset="318.607">4323 1775 18023 0 0,'-17'6'827'0'0,"16"-5"-787"0"0,1-1 1 0 0,-1 1-1 0 0,1-1 0 0 0,0 1 1 0 0,-1-1-1 0 0,1 1 0 0 0,0-1 0 0 0,-1 1 1 0 0,1-1-1 0 0,0 1 0 0 0,0 0 1 0 0,-1-1-1 0 0,1 1 0 0 0,0-1 0 0 0,0 1 1 0 0,0 0-1 0 0,0-1 0 0 0,0 1 1 0 0,0 0-1 0 0,0-1 0 0 0,0 1 0 0 0,0-1 1 0 0,0 1-1 0 0,0 0 0 0 0,1-1-40 0 0,-1 1 86 0 0,-1 3-81 0 0,0-1 0 0 0,0 1 0 0 0,0-1-1 0 0,-1 1 1 0 0,1-1 0 0 0,-1 0-1 0 0,-1 3-4 0 0,-7 18 19 0 0,-1 26 116 0 0,5-28 134 0 0,1 1 0 0 0,1-1 0 0 0,1 1-1 0 0,1 0 1 0 0,1 0 0 0 0,1 0-1 0 0,2 17-268 0 0,-1-34 113 0 0,1 0 1 0 0,-1 1-1 0 0,1-1 0 0 0,1 0 0 0 0,-1 0 0 0 0,1 0 0 0 0,0 0 0 0 0,0-1 0 0 0,1 1 0 0 0,0-1 0 0 0,0 0 0 0 0,0 0 0 0 0,1 0 1 0 0,-1 0-1 0 0,1-1 0 0 0,0 0 0 0 0,0 0 0 0 0,1 0 0 0 0,-1-1 0 0 0,1 0 0 0 0,3 2-113 0 0,-2-2 87 0 0,0 0 0 0 0,1 0 0 0 0,-1-1 0 0 0,1 0 0 0 0,-1-1-1 0 0,1 1 1 0 0,0-1 0 0 0,0-1 0 0 0,-1 0 0 0 0,1 0 0 0 0,0 0 0 0 0,0-1 0 0 0,-1 0 0 0 0,1 0-1 0 0,0-1 1 0 0,-1 0 0 0 0,8-3-87 0 0,-4 0 33 0 0,-1 1-1 0 0,1-1 0 0 0,-1-1 1 0 0,1 0-1 0 0,-2-1 1 0 0,1 0-1 0 0,-1 0 0 0 0,0-1 1 0 0,-1 0-1 0 0,5-5-32 0 0,21-26 101 0 0,-21 25-43 0 0,-1 0 0 0 0,0 0-1 0 0,-1-1 1 0 0,0-1 0 0 0,-1 0-1 0 0,-1 0 1 0 0,-1-1 0 0 0,0-1-58 0 0,-2 2 51 0 0,-1 1 0 0 0,-1-1 1 0 0,0 0-1 0 0,-1 0 0 0 0,0-9-51 0 0,-2 17 17 0 0,-1 0 0 0 0,-1 0 1 0 0,1 1-1 0 0,-1-1 0 0 0,-1 0 0 0 0,1 0 0 0 0,-1 1 0 0 0,-1-1 0 0 0,0 1 0 0 0,0-1 0 0 0,0 1 0 0 0,0 0 1 0 0,-2 0-18 0 0,-1-4 20 0 0,-1 0 1 0 0,0 1-1 0 0,-1 0 1 0 0,0 1-1 0 0,-1-1 1 0 0,0 1-1 0 0,0 1 1 0 0,-1 0-1 0 0,-9-6-20 0 0,13 10 1 0 0,-1 0-1 0 0,0 1 0 0 0,-1 0 0 0 0,1 0 0 0 0,0 0 0 0 0,-1 1 0 0 0,0 0 0 0 0,1 1 0 0 0,-1-1 1 0 0,0 2-1 0 0,0-1 0 0 0,0 1 0 0 0,0 0 0 0 0,0 1 0 0 0,0 0 0 0 0,-3 1 0 0 0,-20 5-334 0 0,0 2 0 0 0,1 2 0 0 0,0 0 0 0 0,1 2 0 0 0,1 1 0 0 0,-15 11 334 0 0,-12 10-980 0 0</inkml:trace>
  <inkml:trace contextRef="#ctx0" brushRef="#br0" timeOffset="3441.593">2982 2612 13792 0 0,'0'0'314'0'0,"0"0"46"0"0,0 0 22 0 0,0 0-50 0 0,-5 4-191 0 0,4-1 167 0 0,-1-1 0 0 0,0 0 1 0 0,1 1-1 0 0,0-1 0 0 0,0 1 0 0 0,-1 0 1 0 0,2 0-1 0 0,-1-1 0 0 0,0 1 0 0 0,0 0 1 0 0,1 0-1 0 0,0 0 0 0 0,-1 0 0 0 0,1-1 0 0 0,0 1 1 0 0,1 2-309 0 0,-1-4 554 0 0,15 18 577 0 0,-2 4-1916 0 0,-2-7-4740 0 0,0-3-1191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3.411"/>
    </inkml:context>
    <inkml:brush xml:id="br0">
      <inkml:brushProperty name="width" value="0.1" units="cm"/>
      <inkml:brushProperty name="height" value="0.1" units="cm"/>
      <inkml:brushProperty name="color" value="#66CC00"/>
    </inkml:brush>
  </inkml:definitions>
  <inkml:trace contextRef="#ctx0" brushRef="#br0">93 17 18975 0 0,'-11'-16'2023'0'0,"10"16"-1997"0"0,0 0-1 0 0,0 0 1 0 0,0 0-1 0 0,1 0 1 0 0,-1 0-1 0 0,0 0 1 0 0,0 0-1 0 0,0 1 1 0 0,0-1-1 0 0,1 0 1 0 0,-1 0-1 0 0,0 1 1 0 0,0-1 0 0 0,1 1-1 0 0,-1-1 1 0 0,0 0-1 0 0,0 1 1 0 0,1-1-1 0 0,-1 1 1 0 0,1 0-1 0 0,-1-1 1 0 0,0 1-1 0 0,1-1 1 0 0,-1 1-1 0 0,1 0 1 0 0,0 0-26 0 0,-1-1-5 0 0,-3 5 128 0 0,0 0 1 0 0,0 0-1 0 0,0 0 1 0 0,1 0-1 0 0,0 1 1 0 0,0-1-1 0 0,0 1 1 0 0,1 0-1 0 0,0 0 1 0 0,0 0-1 0 0,0 3-123 0 0,-3 14 451 0 0,0 0 0 0 0,1 9-451 0 0,-2 73 883 0 0,3-44-461 0 0,1 1-322 0 0,2 0 0 0 0,3-1 0 0 0,3 1 0 0 0,2-1 0 0 0,7 20-100 0 0,13 52 33 0 0,-23-94-171 0 0,-4-33 85 0 0,-1-1-1 0 0,0 0 1 0 0,1 0-1 0 0,0 0 0 0 0,0 0 1 0 0,0 0-1 0 0,1 0 1 0 0,0 0-1 0 0,1 3 54 0 0,-2-8 30 0 0,14 22-1182 0 0,-15-22 996 0 0,1 1 0 0 0,0 0 0 0 0,0-1 0 0 0,0 1-1 0 0,0-1 1 0 0,0 1 0 0 0,0-1 0 0 0,0 1 0 0 0,0-1 0 0 0,0 0 0 0 0,0 1 0 0 0,0-1-1 0 0,0 0 1 0 0,0 0 0 0 0,1 0 0 0 0,-1 0 0 0 0,0 0 0 0 0,0 0 0 0 0,0 0-1 0 0,0 0 1 0 0,0 0 0 0 0,0 0 0 0 0,1-1 156 0 0,17-7-1975 0 0</inkml:trace>
  <inkml:trace contextRef="#ctx0" brushRef="#br0" timeOffset="246.232">374 407 18455 0 0,'0'0'422'0'0,"0"0"56"0"0,0 8 474 0 0,-1 72-440 0 0,-1-40 362 0 0,2-1 1 0 0,1 0-1 0 0,2 1 1 0 0,2-1-1 0 0,9 36-874 0 0,-10-62 215 0 0,-1 0-28 0 0,0-1 0 0 0,2 0 0 0 0,-1 1 0 0 0,1-2 0 0 0,3 5-187 0 0,0 0 79 0 0,-6-12-71 0 0,0 0 0 0 0,0 0 0 0 0,0 0 0 0 0,0-1 0 0 0,0 1 0 0 0,1-1-1 0 0,0 0 1 0 0,0 1 0 0 0,0-1 0 0 0,0 0 0 0 0,0-1 0 0 0,2 2-8 0 0,-4-4 5 0 0,0 0-1 0 0,0 1 1 0 0,1-1 0 0 0,-1 0-1 0 0,0 0 1 0 0,0 0-1 0 0,0-1 1 0 0,0 1 0 0 0,0 0-1 0 0,0 0 1 0 0,1 0-1 0 0,-1-1 1 0 0,0 1 0 0 0,0-1-1 0 0,0 1 1 0 0,0-1-1 0 0,0 1 1 0 0,0-1 0 0 0,0 1-1 0 0,0-1 1 0 0,0 0-5 0 0,2-1 30 0 0,6-3-19 0 0,-1 0 0 0 0,0 0 0 0 0,-1-1 1 0 0,1 0-1 0 0,-1 0 0 0 0,-1-1 0 0 0,1 0 0 0 0,-1 0 0 0 0,4-7-11 0 0,9-14-332 0 0,-1 0 1 0 0,0-6 331 0 0,11-17-1272 0 0,6-4-2705 0 0,-19 26-3741 0 0</inkml:trace>
  <inkml:trace contextRef="#ctx0" brushRef="#br0" timeOffset="557.473">812 730 18975 0 0,'0'0'432'0'0,"19"5"1042"0"0,-19-6-1469 0 0,1 1 0 0 0,-1 0 0 0 0,0 0 0 0 0,1 0 0 0 0,-1 0 0 0 0,0 0 0 0 0,0 0 0 0 0,1 0 0 0 0,-1 0 0 0 0,0-1 0 0 0,1 1 0 0 0,-1 0 0 0 0,0 0 0 0 0,0 0 0 0 0,1-1 0 0 0,-1 1 0 0 0,0 0 0 0 0,0 0 0 0 0,0-1 0 0 0,1 1 0 0 0,-1 0 0 0 0,0 0 0 0 0,0-1 0 0 0,0 1 0 0 0,0 0 0 0 0,0-1 0 0 0,1 1 0 0 0,-1 0 0 0 0,0 0 0 0 0,0-1 0 0 0,0 1 0 0 0,0 0 0 0 0,0-1 0 0 0,0 1 0 0 0,0-1-5 0 0,0 1-1 0 0,17-25 450 0 0,1 0-1 0 0,11-11-448 0 0,17-22 582 0 0,-33 42-395 0 0,-1-1-1 0 0,-1 0 1 0 0,-1-1-1 0 0,-1-1 1 0 0,0 0-1 0 0,-1 0 1 0 0,-1 0-1 0 0,-1-1 1 0 0,3-15-187 0 0,-9 34 15 0 0,0 0 1 0 0,0 1 0 0 0,1-1 0 0 0,-1 0 0 0 0,0 0-1 0 0,0 0 1 0 0,0 0 0 0 0,0 0 0 0 0,0 0-1 0 0,0 0 1 0 0,0 1 0 0 0,0-1 0 0 0,0 0 0 0 0,0 0-1 0 0,0 0 1 0 0,-1 0 0 0 0,1 0 0 0 0,0 0 0 0 0,-1 1-1 0 0,1-1 1 0 0,0 0 0 0 0,-1 0 0 0 0,1 1 0 0 0,-1-1-1 0 0,0 0 1 0 0,1 0 0 0 0,-1 1 0 0 0,1-1-1 0 0,-1 1 1 0 0,0-1 0 0 0,0 1 0 0 0,1-1 0 0 0,-1 1-1 0 0,0-1 1 0 0,0 1 0 0 0,1-1 0 0 0,-1 1 0 0 0,0 0-1 0 0,0 0 1 0 0,0-1 0 0 0,0 1 0 0 0,0 0 0 0 0,0 0-1 0 0,1 0 1 0 0,-1 0 0 0 0,0 0 0 0 0,0 0-1 0 0,0 0 1 0 0,0 0 0 0 0,0 0 0 0 0,0 1 0 0 0,0-1-1 0 0,0 0-15 0 0,-3 1 95 0 0,-1 1-1 0 0,1-1 0 0 0,0 1 1 0 0,0-1-1 0 0,0 1 0 0 0,0 0 1 0 0,0 0-1 0 0,1 1 1 0 0,-1-1-1 0 0,1 1 0 0 0,-1 0-94 0 0,-11 12 20 0 0,2 0 0 0 0,0 0 0 0 0,-11 17-20 0 0,19-25-1 0 0,1 1 0 0 0,0-1 0 0 0,0 1-1 0 0,1 0 1 0 0,0 0 0 0 0,1 0 0 0 0,0 1 0 0 0,0-1-1 0 0,0 0 1 0 0,1 8 1 0 0,-1-4 0 0 0,0-1 0 0 0,0 1 0 0 0,-1-1 0 0 0,-1 3 0 0 0,-8 37 0 0 0,9-30-28 0 0,2-17 9 0 0,0 0 0 0 0,0 0 0 0 0,1 0 0 0 0,-1 0 0 0 0,1-1 0 0 0,0 1 0 0 0,0 0 0 0 0,1 0 0 0 0,-1 0 0 0 0,2 3 19 0 0,2 14-247 0 0,-4-20 204 0 0,0 0 1 0 0,-1 0-1 0 0,1 0 1 0 0,0 0-1 0 0,0-1 0 0 0,0 1 1 0 0,-1 0-1 0 0,1 0 1 0 0,0 0-1 0 0,-1-1 0 0 0,1 1 1 0 0,-1 0-1 0 0,1 0 1 0 0,-1-1-1 0 0,1 1 0 0 0,-1-1 1 0 0,1 1-1 0 0,-1 0 1 0 0,0-1 42 0 0,16 5-1678 0 0,-10-5 1261 0 0,0 0-1 0 0,0 0 0 0 0,1-1 1 0 0,-1 1-1 0 0,0-1 0 0 0,0-1 1 0 0,0 1-1 0 0,0-1 0 0 0,0 0 1 0 0,-1 0-1 0 0,1 0 0 0 0,0 0 0 0 0,-1-1 1 0 0,0 0-1 0 0,3-2 418 0 0,13-9-6342 0 0</inkml:trace>
  <inkml:trace contextRef="#ctx0" brushRef="#br0" timeOffset="811.859">1271 282 2760 0 0,'0'0'665'0'0,"0"0"1752"0"0,0 0 766 0 0,0 4 154 0 0,0 5-1235 0 0,-1 0-1216 0 0,1 0 0 0 0,1 0 0 0 0,-1 0 0 0 0,2 0 0 0 0,-1-1-1 0 0,1 2-885 0 0,0-5 227 0 0,-1 0-1 0 0,0-1 0 0 0,-1 1 0 0 0,1 0 0 0 0,-1 0 0 0 0,0 2-226 0 0,0-3 180 0 0,0 0-1 0 0,0 0 0 0 0,1 1 0 0 0,0-1 0 0 0,-1 0 0 0 0,2 0 0 0 0,0 4-179 0 0,8 17 366 0 0,-6-13-277 0 0,0-1 1 0 0,1 0-1 0 0,0 0 1 0 0,0-1-1 0 0,2 1 0 0 0,-1-1 1 0 0,1-1-1 0 0,4 5-89 0 0,0-2 59 0 0,0 0 0 0 0,-1 1-1 0 0,-1 1 1 0 0,0-1 0 0 0,6 14-59 0 0,-12-21 17 0 0,0-1 1 0 0,-1 1 0 0 0,0 0-1 0 0,0 0 1 0 0,0 0 0 0 0,-1 0-1 0 0,0 0 1 0 0,0 1 0 0 0,0-1-1 0 0,-1 0 1 0 0,0 0 0 0 0,-1 1 0 0 0,1-1-1 0 0,-1 0 1 0 0,0 0 0 0 0,-1 2-18 0 0,-1 1 41 0 0,0 1 0 0 0,-1-1 1 0 0,0 0-1 0 0,0 0 1 0 0,-1 0-1 0 0,-1-1 1 0 0,1 1-1 0 0,-1-1 1 0 0,-7 7-42 0 0,12-15 5 0 0,1 1 0 0 0,-1 0 1 0 0,0 0-1 0 0,0-1 0 0 0,0 1 1 0 0,1 0-1 0 0,-1-1 1 0 0,0 1-1 0 0,0-1 0 0 0,0 1 1 0 0,0-1-1 0 0,0 0 1 0 0,0 1-1 0 0,0-1 0 0 0,0 0 1 0 0,0 0-1 0 0,0 0 0 0 0,0 0 1 0 0,0 1-1 0 0,0-1 1 0 0,0-1-1 0 0,0 1 0 0 0,0 0 1 0 0,-1 0-6 0 0,0-1-141 0 0,-1 0 0 0 0,1 0 1 0 0,-1 0-1 0 0,1 0 1 0 0,-1 0-1 0 0,1 0 0 0 0,0-1 1 0 0,-1 1-1 0 0,1-1 0 0 0,0 0 141 0 0,-9-9-1376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2.826"/>
    </inkml:context>
    <inkml:brush xml:id="br0">
      <inkml:brushProperty name="width" value="0.1" units="cm"/>
      <inkml:brushProperty name="height" value="0.1" units="cm"/>
      <inkml:brushProperty name="color" value="#66CC00"/>
    </inkml:brush>
  </inkml:definitions>
  <inkml:trace contextRef="#ctx0" brushRef="#br0">0 115 2760 0 0,'11'-70'272'0'0,"-6"56"765"0"0,-4 11 228 0 0,1 1 1 0 0,-1-1-1 0 0,1 0 0 0 0,0 1 1 0 0,0-1-1 0 0,0 1 0 0 0,3-2-1265 0 0,-4 3 517 0 0,0 0 0 0 0,0 1 0 0 0,0-1 0 0 0,0 0-1 0 0,0 0 1 0 0,0 1 0 0 0,0-1 0 0 0,1 0-1 0 0,-1 1 1 0 0,0 0 0 0 0,0-1 0 0 0,1 1-1 0 0,-1 0 1 0 0,0-1 0 0 0,1 1 0 0 0,-1 0 0 0 0,1 0-517 0 0,-1 0 47 0 0,-1 0 1 0 0,1 1 0 0 0,0-1 0 0 0,0 0-1 0 0,-1 0 1 0 0,1 1 0 0 0,0-1 0 0 0,-1 0 0 0 0,1 1-1 0 0,0-1 1 0 0,-1 1 0 0 0,1-1 0 0 0,0 1-1 0 0,-1-1 1 0 0,1 1 0 0 0,-1 0 0 0 0,1-1 0 0 0,-1 1-1 0 0,1 0-47 0 0,10 17 500 0 0,-1 1-1 0 0,0 0 0 0 0,-1 0 1 0 0,-1 1-1 0 0,4 18-499 0 0,4 23 1052 0 0,0 20-1052 0 0,-5-24 519 0 0,15 43-519 0 0,-22-89 58 0 0,4 14 98 0 0,1-1 1 0 0,1 1-157 0 0,-8-19 36 0 0,1-1 0 0 0,0 0 0 0 0,0 1 0 0 0,0-1-1 0 0,1-1 1 0 0,-1 1 0 0 0,1-1 0 0 0,0 1 0 0 0,1-1 0 0 0,-1 0 0 0 0,3 1-36 0 0,-5-4 16 0 0,0 0 1 0 0,0-1 0 0 0,-1 0-1 0 0,1 1 1 0 0,0-1 0 0 0,0 0-1 0 0,0 0 1 0 0,0 0 0 0 0,0 0-1 0 0,0-1 1 0 0,-1 1 0 0 0,1 0 0 0 0,0-1-1 0 0,0 1 1 0 0,0-1 0 0 0,-1 0-1 0 0,1 0 1 0 0,0 1 0 0 0,-1-1-1 0 0,1 0 1 0 0,0-1 0 0 0,-1 1 0 0 0,1 0-1 0 0,-1 0 1 0 0,0 0 0 0 0,1-1-1 0 0,-1 0-16 0 0,6-5 51 0 0,0 1 0 0 0,-1-1-1 0 0,0 0 1 0 0,0-1-1 0 0,-1 0-50 0 0,85-144 331 0 0,-80 132-330 0 0,-1 0 1 0 0,6-16-2 0 0,13-30-88 0 0,46-81-892 0 0,-70 141 770 0 0,-1 1 0 0 0,1 1 0 0 0,0-1 1 0 0,0 0-1 0 0,0 1 0 0 0,1 0 0 0 0,0 0 0 0 0,4-3 210 0 0,12-11-2657 0 0,-19 17 1245 0 0,-2 1-495 0 0,1 1-217 0 0,9 6-41 0 0,5-2-9 0 0</inkml:trace>
  <inkml:trace contextRef="#ctx0" brushRef="#br0" timeOffset="346.098">812 141 15552 0 0,'0'0'356'0'0,"9"7"473"0"0,-4-4-766 0 0,0-1 1 0 0,-1 0 0 0 0,1 0 0 0 0,0 0-1 0 0,1-1 1 0 0,-1 1 0 0 0,0-1-1 0 0,2 0-63 0 0,14 3 843 0 0,-8 0-140 0 0,0 0 0 0 0,-1 1 0 0 0,1 0 0 0 0,-1 1 0 0 0,0 0 0 0 0,0 1 0 0 0,-1 0 0 0 0,1 1 0 0 0,0 2-703 0 0,9 9 554 0 0,0 1 1 0 0,-1 1-1 0 0,15 22-554 0 0,-16-26 238 0 0,-17-16-23 0 0,-14-11-164 0 0,5 4-48 0 0,-1 1 0 0 0,0 0 0 0 0,0 0 0 0 0,0 0 0 0 0,-1 1 0 0 0,1 1 0 0 0,-1-1-1 0 0,0 2 1 0 0,0-1 0 0 0,0 1 0 0 0,-8-1-3 0 0,2 1 6 0 0,0 1-1 0 0,0 0 0 0 0,-1 1 1 0 0,1 1-1 0 0,0 0 0 0 0,-15 4-5 0 0,15-2 9 0 0,11-3-2 0 0,0 0 1 0 0,1 1-1 0 0,-1 0 0 0 0,0 0 0 0 0,1 0 0 0 0,-1 0 1 0 0,1 0-1 0 0,-1 1 0 0 0,1-1 0 0 0,0 1 1 0 0,0 0-1 0 0,-1 0 0 0 0,1 0 0 0 0,1 1 1 0 0,-2 0-8 0 0,0 1 9 0 0,0 0 0 0 0,0 1 1 0 0,1-1-1 0 0,-1 1 1 0 0,1-1-1 0 0,1 1 1 0 0,-1 0-1 0 0,1 0 1 0 0,-1 0-1 0 0,2 0 1 0 0,-1 1-1 0 0,0-1 1 0 0,1 1-1 0 0,0-1 1 0 0,0 1-1 0 0,1-1 1 0 0,0 1-1 0 0,0 3-9 0 0,-1 3 0 0 0,2 1 0 0 0,0-1 0 0 0,0 1 0 0 0,1-1 0 0 0,3 11 0 0 0,-3-18 0 0 0,0-1 0 0 0,0 1 0 0 0,0 0 0 0 0,0-1 0 0 0,1 1 0 0 0,-1-1 0 0 0,1 0 0 0 0,0 0 0 0 0,1 0 0 0 0,-1 0 0 0 0,1 0 0 0 0,0-1 0 0 0,0 0 0 0 0,0 0 0 0 0,3 2 0 0 0,-7-4 0 0 0,46 24 0 0 0,-43-23 0 0 0,0-1 0 0 0,1 0 0 0 0,-1 1 0 0 0,0-1 0 0 0,1 0 0 0 0,-1-1 0 0 0,1 1 0 0 0,-1-1 0 0 0,1 1 0 0 0,0-1 0 0 0,-1 0 0 0 0,1-1 0 0 0,0 1 0 0 0,7-2-154 0 0,-1-1-1 0 0,0 0 0 0 0,0-1 1 0 0,0 0-1 0 0,0-1 0 0 0,-1 1 1 0 0,0-2-1 0 0,0 1 0 0 0,0-2 1 0 0,-1 1-1 0 0,0-1 0 0 0,0 0 1 0 0,0-1-1 0 0,0 0 155 0 0,16-19-2517 0 0,1 1-5648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8.889"/>
    </inkml:context>
    <inkml:brush xml:id="br0">
      <inkml:brushProperty name="width" value="0.1" units="cm"/>
      <inkml:brushProperty name="height" value="0.1" units="cm"/>
      <inkml:brushProperty name="color" value="#66CC00"/>
    </inkml:brush>
  </inkml:definitions>
  <inkml:trace contextRef="#ctx0" brushRef="#br0">296 529 20903 0 0,'0'0'472'0'0,"-17"14"1352"0"0,12-11-1657 0 0,1 1-1 0 0,-1 1 0 0 0,1-1 0 0 0,-1 1 1 0 0,1 0-1 0 0,0 0 0 0 0,1 0 0 0 0,-3 4-166 0 0,4-5 121 0 0,1 0-1 0 0,-1 0 1 0 0,1 1-1 0 0,0-1 1 0 0,0 1-1 0 0,1-1 0 0 0,-1 1 1 0 0,1-1-1 0 0,0 1 1 0 0,0-1-1 0 0,0 1 1 0 0,1-1-1 0 0,0 2-120 0 0,32 164 1209 0 0,-11-69-626 0 0,-5-24-335 0 0,-7-34-261 0 0,-2 0 1 0 0,2 31 12 0 0,-6-23-124 0 0,6 157-23 0 0,-19-127-1705 0 0,-2-95-5892 0 0,1-4-115 0 0</inkml:trace>
  <inkml:trace contextRef="#ctx0" brushRef="#br0" timeOffset="185.501">1 336 22399 0 0,'0'0'496'0'0,"0"0"104"0"0,0 0 16 0 0,0 0 8 0 0,0 0-496 0 0,0 0-128 0 0,0 0 0 0 0,0 0 0 0 0,0 0 0 0 0,0 0 0 0 0,9 5 0 0 0,2-1 0 0 0,-1 0 0 0 0,-1 1 0 0 0,8-1 0 0 0,-3-4-6656 0 0,1 0-1295 0 0</inkml:trace>
  <inkml:trace contextRef="#ctx0" brushRef="#br0" timeOffset="478.754">512 532 21679 0 0,'8'55'2053'0'0,"-8"-41"-1995"0"0,2-1 0 0 0,0 0-1 0 0,0 0 1 0 0,1-1 0 0 0,2 7-58 0 0,48 109-364 0 0,-49-121 410 0 0,0 0 1 0 0,1 0 0 0 0,0-1-1 0 0,0 0 1 0 0,0 1 0 0 0,1-2-1 0 0,0 1 1 0 0,0-1 0 0 0,0 0-1 0 0,1 0 1 0 0,0-1 0 0 0,0 1-1 0 0,5 1-46 0 0,-8-5 5 0 0,0 1-1 0 0,0-1 1 0 0,0 0 0 0 0,0 0-1 0 0,1-1 1 0 0,-1 1-1 0 0,0-1 1 0 0,0 0 0 0 0,1 0-1 0 0,-1 0 1 0 0,0-1-1 0 0,0 1 1 0 0,0-1-1 0 0,1 0 1 0 0,-1 0 0 0 0,0-1-1 0 0,2 0-4 0 0,-1-1 12 0 0,0 0 0 0 0,0 0 0 0 0,0-1 0 0 0,0 1-1 0 0,-1-1 1 0 0,1 0 0 0 0,-1-1 0 0 0,0 1 0 0 0,0-1-1 0 0,-1 1 1 0 0,3-5-12 0 0,0-2 16 0 0,1 0 0 0 0,-2-1 0 0 0,0 0 0 0 0,0 0 0 0 0,-1 0 0 0 0,-1 0 0 0 0,0-1 0 0 0,0 1 0 0 0,-1-1 0 0 0,-1 0 0 0 0,0-4-16 0 0,-1-5 11 0 0,0-1 0 0 0,-1 1-1 0 0,-2-1 1 0 0,0 1 0 0 0,-1 0-1 0 0,-2 0 1 0 0,-3-8-11 0 0,6 22 13 0 0,-1 2 0 0 0,0-1 0 0 0,-1 0 0 0 0,0 1 1 0 0,0 0-1 0 0,0 0 0 0 0,-1 0 0 0 0,-1 0-13 0 0,-5-7 23 0 0,9 10 4 0 0,-1 0 0 0 0,1 0 0 0 0,-1 0 0 0 0,1 0 0 0 0,-1 1 0 0 0,0 0 0 0 0,0 0 0 0 0,0 0 1 0 0,-1 0-1 0 0,1 0 0 0 0,0 1 0 0 0,-1 0 0 0 0,1 0 0 0 0,-1 0 0 0 0,1 0 0 0 0,-1 1 0 0 0,1 0 0 0 0,-1 0 0 0 0,1 0 0 0 0,-1 0 0 0 0,1 1 0 0 0,-1 0 1 0 0,0 0-28 0 0,-1 0 37 0 0,0 1 1 0 0,0 0 0 0 0,0 0 0 0 0,0 1 0 0 0,0 0 0 0 0,0 0 0 0 0,1 0 0 0 0,-1 1 0 0 0,1 0 0 0 0,0 0 0 0 0,0 0 0 0 0,0 0-1 0 0,1 1 1 0 0,0 0 0 0 0,0 0 0 0 0,0 0-38 0 0,-7 11-980 0 0,0 1-1 0 0,-6 15 981 0 0,13-24-814 0 0,1 1 0 0 0,0 0 0 0 0,0 0 0 0 0,1 0 0 0 0,0 0 0 0 0,1 0-1 0 0,0 3 815 0 0,0 15-7915 0 0</inkml:trace>
  <inkml:trace contextRef="#ctx0" brushRef="#br0" timeOffset="739.844">911 423 20471 0 0,'0'0'936'0'0,"0"0"-17"0"0,9-8-550 0 0,-4 1-345 0 0,-4 5 94 0 0,-1 2 12 0 0,0 0-2 0 0,0 0 43 0 0,5 48 1493 0 0,-10-23-1204 0 0,0 14 165 0 0,3 10-174 0 0,-4 14-451 0 0,3-37 57 0 0,-3 51-45 0 0,2 20-12 0 0,7-88-332 0 0,2-11-1429 0 0,7-14-748 0 0,-6 2 959 0 0</inkml:trace>
  <inkml:trace contextRef="#ctx0" brushRef="#br0" timeOffset="1041.672">921 173 18055 0 0,'-3'-2'22'0'0,"2"1"98"0"0,-1 0 0 0 0,1 1 0 0 0,0-1 1 0 0,0 0-1 0 0,0 0 0 0 0,0 0 0 0 0,0 0 0 0 0,0 0 0 0 0,0 0 1 0 0,0 0-1 0 0,0-1 0 0 0,1 1 0 0 0,-1 0 0 0 0,0 0 0 0 0,1-1 0 0 0,-1 1 1 0 0,1 0-1 0 0,-1-1 0 0 0,1 1 0 0 0,0-1 0 0 0,0 1 0 0 0,-1 0 1 0 0,1-1-1 0 0,0 0-120 0 0,21 20 94 0 0,14 36-3582 0 0,-24-40 2209 0 0</inkml:trace>
  <inkml:trace contextRef="#ctx0" brushRef="#br0" timeOffset="1273.3">1183 358 15776 0 0,'1'3'362'0'0,"13"63"505"0"0,-3-11-361 0 0,-10-45-116 0 0,0-1-1 0 0,0 1 0 0 0,-1-1 0 0 0,0 1 0 0 0,-1-1 0 0 0,0 1 0 0 0,-1-1 0 0 0,0 1 0 0 0,-1 3-389 0 0,0 1 750 0 0,1 0 0 0 0,0 0 0 0 0,0 7-750 0 0,2-10 886 0 0,0-8-248 0 0,0-3-107 0 0,0 0-19 0 0,0 0-69 0 0,0 0-262 0 0,0 0-101 0 0,1-3-15 0 0,47-116-1 0 0,8-30-26 0 0,-25 63 64 0 0,9-11-102 0 0,-26 68 14 0 0,1 1 0 0 0,1 0 0 0 0,1 1 1 0 0,2 1-1 0 0,5-4-14 0 0,-22 26 33 0 0,1 1 0 0 0,1 0 1 0 0,-1 0-1 0 0,0 0 0 0 0,1 0 0 0 0,-1 1 0 0 0,1-1 1 0 0,0 1-1 0 0,0 0 0 0 0,0 0 0 0 0,0 1 0 0 0,4-2-33 0 0,-6 2 23 0 0,0 1-1 0 0,0 0 0 0 0,-1 0 1 0 0,1-1-1 0 0,0 1 0 0 0,0 0 0 0 0,-1 1 1 0 0,1-1-1 0 0,0 0 0 0 0,0 0 0 0 0,-1 1 1 0 0,1-1-1 0 0,0 1 0 0 0,-1 0 0 0 0,1-1 1 0 0,0 1-1 0 0,-1 0 0 0 0,1 0 0 0 0,-1 0 1 0 0,1 0-1 0 0,-1 0 0 0 0,0 0 1 0 0,1 1-1 0 0,-1-1 0 0 0,0 0 0 0 0,0 1 1 0 0,0-1-1 0 0,0 0 0 0 0,0 1 0 0 0,0 0 1 0 0,0-1-1 0 0,-1 1 0 0 0,1 0-22 0 0,5 14 50 0 0,-1-1 0 0 0,-1 1 0 0 0,-1 1 0 0 0,0-1 0 0 0,-1 0-1 0 0,-1 1 1 0 0,0-1 0 0 0,-2 1 0 0 0,0 0-50 0 0,4 62 123 0 0,-1-4-47 0 0,-2-47 47 0 0,4 28-123 0 0,-2-29 44 0 0,-2-17-54 0 0,1 0 0 0 0,1 0 0 0 0,0 0 0 0 0,2 7 10 0 0,-1-12-19 0 0,-1-5-2823 0 0,3-3 1168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57.809"/>
    </inkml:context>
    <inkml:brush xml:id="br0">
      <inkml:brushProperty name="width" value="0.1" units="cm"/>
      <inkml:brushProperty name="height" value="0.1" units="cm"/>
      <inkml:brushProperty name="color" value="#66CC00"/>
    </inkml:brush>
  </inkml:definitions>
  <inkml:trace contextRef="#ctx0" brushRef="#br0">0 161 21079 0 0,'0'0'962'0'0,"0"0"-18"0"0,0 0-596 0 0,4 11-258 0 0,2 11-102 0 0,-1 0 0 0 0,-1 1 0 0 0,0 19 12 0 0,3 13 34 0 0,0 12 415 0 0,-2 0 1 0 0,-3 9-450 0 0,3 66 798 0 0,-3-100-557 0 0,-2-29-183 0 0,0 1-1 0 0,1-1 1 0 0,1 1 0 0 0,0-1-1 0 0,2 3-57 0 0,1-2 64 0 0,0-7-36 0 0,-4-7-22 0 0,0 0-1 0 0,0 0 1 0 0,0-1 0 0 0,1 1-1 0 0,-1-1 1 0 0,0 1-1 0 0,0 0 1 0 0,0-1-1 0 0,0 0 1 0 0,0 1 0 0 0,0-1-1 0 0,0 0 1 0 0,0 1-1 0 0,0-1 1 0 0,0 0-1 0 0,-1 0 1 0 0,1 0 0 0 0,0 0-1 0 0,0 0-5 0 0,-1 0 8 0 0,16-18 6 0 0,-1 0-1 0 0,-1-1 1 0 0,-1-1 0 0 0,-1 0 0 0 0,6-15-14 0 0,-1 3 5 0 0,8-13-17 0 0,60-116-64 0 0,-72 132 125 0 0,-2 0 1 0 0,1-7-50 0 0,-1 3 133 0 0,10-19-133 0 0,-15 36 41 0 0,-4 13-35 0 0,0-1 0 0 0,-1 0-1 0 0,2 0 1 0 0,-1 1 0 0 0,1-1 0 0 0,-1 1-1 0 0,1-1 1 0 0,0 1 0 0 0,1 0-1 0 0,-1 1 1 0 0,2-2-6 0 0,-5 4 0 0 0,1 1 0 0 0,-1 0 0 0 0,0-1 0 0 0,0 1 0 0 0,1 0 0 0 0,-1-1 0 0 0,0 1 0 0 0,1 0 0 0 0,-1 0 0 0 0,1-1 0 0 0,-1 1 0 0 0,0 0 0 0 0,1 0 0 0 0,-1 0 0 0 0,1-1 0 0 0,-1 1 0 0 0,0 0 0 0 0,1 0 0 0 0,-1 0 0 0 0,1 0 0 0 0,-1 0 0 0 0,1 0 0 0 0,-1 0 0 0 0,0 0 0 0 0,1 0 0 0 0,-1 0 0 0 0,1 0 0 0 0,-1 0 0 0 0,0 1 0 0 0,1-1 0 0 0,-1 0 0 0 0,1 0 0 0 0,-1 0 0 0 0,0 0 0 0 0,1 1 0 0 0,-1-1 0 0 0,1 0 0 0 0,-1 0 0 0 0,0 1 0 0 0,1-1 0 0 0,-1 0 0 0 0,0 1 0 0 0,0-1 0 0 0,1 0 0 0 0,-1 1 0 0 0,0-1 0 0 0,0 0 0 0 0,0 1 0 0 0,1-1 0 0 0,-1 1 0 0 0,0-1 0 0 0,0 0 0 0 0,0 1 0 0 0,0-1 0 0 0,0 1 0 0 0,0-1 0 0 0,3 6-1 0 0,-1 0-1 0 0,0-1 1 0 0,0 1-1 0 0,0 0 1 0 0,-1 0-1 0 0,0 0 1 0 0,0 0-1 0 0,-1 4 2 0 0,-1 55-34 0 0,0-26 3 0 0,0 0-56 0 0,0-20 168 0 0,1 0 1 0 0,0 0-1 0 0,3 13-81 0 0,-1-16 92 0 0,-2-13-69 0 0,0 1 0 0 0,0 0 1 0 0,1 0-1 0 0,-1 0 0 0 0,1 0 0 0 0,0-1 1 0 0,0 1-1 0 0,1 0 0 0 0,-1-1 0 0 0,1 1 0 0 0,-1-1 1 0 0,1 1-1 0 0,0-1 0 0 0,0 0 0 0 0,2 1-23 0 0,-3-2 80 0 0,10 5 80 0 0,-9-6-152 0 0,0 0 1 0 0,0 0-1 0 0,0-1 0 0 0,0 1 1 0 0,0-1-1 0 0,0 1 0 0 0,1-1 1 0 0,-1 0-1 0 0,0 0 0 0 0,0 0 1 0 0,0 0-1 0 0,0 0 0 0 0,0-1 1 0 0,0 1-1 0 0,0-1 0 0 0,1 1 1 0 0,-1-1-1 0 0,0 0 0 0 0,0 0 1 0 0,-1 0-1 0 0,1 0 0 0 0,0 0 0 0 0,1-1-8 0 0,4-3 34 0 0,0-1-1 0 0,-1 0 0 0 0,1 0 1 0 0,-1-1-1 0 0,1-1-33 0 0,14-15 96 0 0,-6 8-84 0 0,-1-1 1 0 0,0-1 0 0 0,-1 0 0 0 0,-1-1 0 0 0,3-8-13 0 0,2 0 37 0 0,1 0 0 0 0,4-4-37 0 0,13-19 0 0 0,-34 48 0 0 0,-1 0 0 0 0,1 0 0 0 0,0 1 0 0 0,0-1 0 0 0,0 0 0 0 0,0 0 0 0 0,0 1 0 0 0,0-1 0 0 0,0 0 0 0 0,0 1 0 0 0,0-1 0 0 0,0 1 0 0 0,1-1 0 0 0,-1 1 0 0 0,0 0 0 0 0,0 0 0 0 0,0-1 0 0 0,1 1 0 0 0,-1 0 0 0 0,0 0 0 0 0,0 0 0 0 0,0 0 0 0 0,1 0 0 0 0,-1 1 0 0 0,0-1 0 0 0,0 0 0 0 0,0 0 0 0 0,1 1 0 0 0,-1-1 0 0 0,0 1 0 0 0,0-1 0 0 0,0 1 0 0 0,0-1 0 0 0,0 1 0 0 0,0 0 0 0 0,0 0 0 0 0,0-1 0 0 0,0 1 0 0 0,0 0 0 0 0,-1 0 0 0 0,1 0 0 0 0,-1-1 0 0 0,5 4-4 0 0,-1 1 0 0 0,0 0-1 0 0,0-1 1 0 0,0 1 0 0 0,-1 1 0 0 0,0-1 0 0 0,0 0-1 0 0,0 1 1 0 0,0 1 4 0 0,17 54-54 0 0,-14-29-5 0 0,-1 1 0 0 0,-2-1 0 0 0,-1 1 0 0 0,-2 27 59 0 0,0-49-18 0 0,-2 31-19 0 0,1-24 18 0 0,0-1 0 0 0,2 0 0 0 0,1 16 19 0 0,-2-33 0 0 0,0 1 0 0 0,0-1 0 0 0,0 0 0 0 0,0 0 0 0 0,0 1 0 0 0,0-1 0 0 0,0 0 0 0 0,0 1 0 0 0,0-1 0 0 0,0 0 0 0 0,0 0 0 0 0,0 1 0 0 0,1-1 0 0 0,-1 0 0 0 0,0 0 0 0 0,0 1 0 0 0,0-1 0 0 0,0 0 0 0 0,0 0 0 0 0,1 1 0 0 0,-1-1 0 0 0,0 0 0 0 0,0 0 0 0 0,0 0 0 0 0,1 1 0 0 0,-1-1 0 0 0,0 0 0 0 0,0 0 0 0 0,1 0 0 0 0,-1 0 0 0 0,0 0 0 0 0,0 0 0 0 0,1 1 0 0 0,-1-1 0 0 0,0 0 0 0 0,0 0 0 0 0,1 0 0 0 0,-1 0 0 0 0,0 0 0 0 0,1 0 0 0 0,-1 0 0 0 0,0 0 0 0 0,0 0 0 0 0,1 0 0 0 0,-1 0 0 0 0,0 0 0 0 0,1-1 0 0 0,-1 1 0 0 0,0 0 0 0 0,0 0 0 0 0,1 0 0 0 0,-1 0 0 0 0,0 0 0 0 0,11-9 0 0 0,-11 8 0 0 0,14-13-54 0 0,-1-1 0 0 0,0 0 0 0 0,4-7 54 0 0,27-33-172 0 0,35-31-318 0 0,-72 77 400 0 0,0-1-1 0 0,-1-1 0 0 0,0 1 1 0 0,4-12 90 0 0,10-17-238 0 0,116-175-130 0 0,-134 211 387 0 0,0-1 0 0 0,0 0 0 0 0,-1 0 0 0 0,1 0-1 0 0,-1 0 1 0 0,0 0 0 0 0,0 0 0 0 0,0 0 0 0 0,-1 0 0 0 0,0-1-1 0 0,1 1 1 0 0,-2-3-19 0 0,1 6 7 0 0,0 0-1 0 0,0 0 0 0 0,0 0 1 0 0,0 0-1 0 0,0 0 0 0 0,-1-1 1 0 0,1 1-1 0 0,0 0 0 0 0,-1 0 0 0 0,1 0 1 0 0,-1 1-1 0 0,1-1 0 0 0,-1 0 1 0 0,1 0-1 0 0,-1 0 0 0 0,0 0 1 0 0,1 0-1 0 0,-1 1 0 0 0,0-1 1 0 0,0 0-1 0 0,1 0 0 0 0,-1 1 1 0 0,0-1-1 0 0,0 1 0 0 0,0-1 1 0 0,0 1-1 0 0,0-1 0 0 0,0 1 1 0 0,0 0-1 0 0,0-1 0 0 0,0 1 1 0 0,0 0-1 0 0,0 0 0 0 0,0 0 1 0 0,0 0-1 0 0,-1 0 0 0 0,1 0 1 0 0,0 0-1 0 0,0 0 0 0 0,0 0 1 0 0,0 0-1 0 0,0 1 0 0 0,0-1 1 0 0,0 0-1 0 0,0 1 0 0 0,0-1 1 0 0,0 1-1 0 0,0-1 0 0 0,0 1-6 0 0,-6 1 59 0 0,1 0 1 0 0,-1 1-1 0 0,1 0 0 0 0,0 0 0 0 0,0 0 1 0 0,0 1-1 0 0,0 0 0 0 0,1 0 0 0 0,0 0 0 0 0,0 0 1 0 0,0 1-1 0 0,-2 3-59 0 0,-4 7 52 0 0,2 1 1 0 0,0 0-1 0 0,0 0 0 0 0,2 1 1 0 0,-4 9-53 0 0,9-20 9 0 0,-9 23 12 0 0,1-1 1 0 0,2 2 0 0 0,0-1 0 0 0,3 1 0 0 0,-2 13-22 0 0,5-26 9 0 0,1 0 1 0 0,1 1-1 0 0,0-1 0 0 0,1 0 1 0 0,1 0-1 0 0,1 0 0 0 0,0 0 1 0 0,1 0-1 0 0,1-1 0 0 0,3 7-9 0 0,-5-14-7 0 0,1-1 1 0 0,0 0-1 0 0,0 0 0 0 0,1-1 0 0 0,0 1 1 0 0,0-1-1 0 0,1 0 0 0 0,0 0 7 0 0,-3-5-4 0 0,-1 1 0 0 0,1-1 0 0 0,0 0 0 0 0,0-1 0 0 0,-1 1 0 0 0,1 0 0 0 0,0-1-1 0 0,1 1 1 0 0,-1-1 0 0 0,0 0 0 0 0,0 0 0 0 0,1 0 0 0 0,-1-1 0 0 0,0 1 0 0 0,1-1 0 0 0,-1 0 0 0 0,0 0 0 0 0,1 0-1 0 0,-1 0 1 0 0,1-1 0 0 0,-1 1 0 0 0,2-1 4 0 0,5-2-115 0 0,-1 0-1 0 0,1-1 0 0 0,-1 0 1 0 0,0 0-1 0 0,-1-1 0 0 0,1 0 1 0 0,-1-1-1 0 0,0 0 0 0 0,5-5 116 0 0,7-6-1015 0 0,-2-1 1 0 0,0-1-1 0 0,2-4 1015 0 0,9-13-1339 0 0,-2-1-1 0 0,-1-1 1 0 0,-3-1 0 0 0,-1-1 0 0 0,-1-1-1 0 0,-3-1 1 0 0,-1-1 0 0 0,2-15 1339 0 0,11-40 1825 0 0,-29 96-1137 0 0,-1 2 41 0 0,0 0 21 0 0,0 0 1 0 0,-1 15 812 0 0,-4 10-63 0 0,-2 0 0 0 0,-2 3-1500 0 0,2-6 829 0 0,0 1 1 0 0,-2 19-830 0 0,-26 135 1993 0 0,29-150-1673 0 0,4-15-145 0 0,-1 0-1 0 0,1 1 0 0 0,1-1 0 0 0,0 2-174 0 0,-3 19 438 0 0,3-30-269 0 0,1-3-17 0 0,0 0-7 0 0,0 0-13 0 0,0 0-49 0 0,0 0-12 0 0,9-5 30 0 0,-6 3-96 0 0,-1 0 1 0 0,0 0-1 0 0,0 0 0 0 0,-1 0 1 0 0,1-1-1 0 0,0 1 1 0 0,-1 0-1 0 0,1-1 0 0 0,-1 1 1 0 0,0-1-6 0 0,9-14-1 0 0,19-26-234 0 0,-3-2-1 0 0,-1-1 1 0 0,7-22 235 0 0,14-27-699 0 0,-30 69 189 0 0,2 0-1 0 0,0 1 1 0 0,2 0 0 0 0,2 1 510 0 0,14-19-1992 0 0,-15 15 518 0 0</inkml:trace>
  <inkml:trace contextRef="#ctx0" brushRef="#br0" timeOffset="516.255">2076 0 10592 0 0,'-5'2'189'0'0,"1"1"1"0"0,-1-1 0 0 0,0 1 0 0 0,1 0-1 0 0,0 0 1 0 0,-2 1-190 0 0,-17 12 318 0 0,17-12 393 0 0,0-1 0 0 0,0 1 0 0 0,0 1 0 0 0,0-1 0 0 0,1 1 0 0 0,0 0-1 0 0,-1 0 1 0 0,2 1 0 0 0,-1-1 0 0 0,1 1 0 0 0,-3 4-711 0 0,2 0 371 0 0,1 0-1 0 0,-1 0 0 0 0,2 0 1 0 0,-1 1-1 0 0,1-1 0 0 0,1 1 1 0 0,-1 4-371 0 0,-3 21 553 0 0,1-14-25 0 0,1 0 0 0 0,2 1 0 0 0,-1 15-528 0 0,4 64 647 0 0,0-99-641 0 0,-1 0 1 0 0,0-1 0 0 0,0 1 0 0 0,1 0-1 0 0,-1-1 1 0 0,1 1 0 0 0,0-1 0 0 0,0 1 0 0 0,0-1-1 0 0,0 1 1 0 0,0-1 0 0 0,1 1 0 0 0,-1-1-1 0 0,1 0 1 0 0,-1 0 0 0 0,1 0 0 0 0,0 0 0 0 0,0 0-1 0 0,0 0 1 0 0,0 0 0 0 0,0-1 0 0 0,0 1-1 0 0,1-1 1 0 0,-1 1 0 0 0,1-1 0 0 0,-1 0-1 0 0,0 0 1 0 0,1 0 0 0 0,0 0 0 0 0,-1-1 0 0 0,1 1-1 0 0,0-1 1 0 0,-1 1 0 0 0,1-1 0 0 0,0 0-1 0 0,-1 0 1 0 0,4-1-7 0 0,-2 1-21 0 0,1 0 0 0 0,-1-1 1 0 0,1 1-1 0 0,-1-1 0 0 0,0-1 0 0 0,1 1 0 0 0,-1 0 0 0 0,0-1 0 0 0,0 0 1 0 0,0 0-1 0 0,0 0 0 0 0,0-1 0 0 0,0 1 0 0 0,0-1 0 0 0,-1 0 0 0 0,2-2 21 0 0,6-6-179 0 0,0-1-1 0 0,-1-1 0 0 0,0 0 1 0 0,-1-1 179 0 0,4-5-280 0 0,-7 10 90 0 0,0 0 0 0 0,-1-1 0 0 0,0 0 0 0 0,0 0 1 0 0,-2 0-1 0 0,1-1 0 0 0,-1 1 0 0 0,1-6 190 0 0,-1-5-428 0 0,0-1-1 0 0,-1 0 1 0 0,0-18 428 0 0,-3 30-31 0 0,0-1 0 0 0,-1 1-1 0 0,0 0 1 0 0,0-1-1 0 0,-3-5 32 0 0,3 10 53 0 0,2 4 37 0 0,0 2 104 0 0,0 0-149 0 0,0 0 1 0 0,0 0-1 0 0,0 0 0 0 0,0-1 0 0 0,0 1 0 0 0,0 0 0 0 0,0 0 0 0 0,0 0 0 0 0,0 0 0 0 0,-1 0 0 0 0,1-1 1 0 0,0 1-1 0 0,0 0 0 0 0,0 0 0 0 0,0 0 0 0 0,0 0 0 0 0,0 0 0 0 0,0 0 0 0 0,0-1 0 0 0,0 1 0 0 0,-1 0 1 0 0,1 0-1 0 0,0 0 0 0 0,0 0 0 0 0,0 0 0 0 0,0 0 0 0 0,0 0 0 0 0,0 0 0 0 0,-1 0 0 0 0,1 0 0 0 0,0 0 0 0 0,0-1 1 0 0,0 1-1 0 0,0 0 0 0 0,-1 0 0 0 0,1 0 0 0 0,0 0 0 0 0,0 0 0 0 0,0 0 0 0 0,0 0 0 0 0,0 0 0 0 0,-1 0 1 0 0,1 1-1 0 0,0-1 0 0 0,0 0 0 0 0,0 0 0 0 0,0 0 0 0 0,0 0 0 0 0,-1 0 0 0 0,1 0 0 0 0,0 0-45 0 0,-4 11 653 0 0,-2 22-753 0 0,6-29 299 0 0,-1 7-132 0 0,1 1 0 0 0,0 0 1 0 0,1-1-1 0 0,1 1 0 0 0,1 7-67 0 0,3 26 128 0 0,2 64 600 0 0,-5 0 0 0 0,-5 7-728 0 0,-1-32 160 0 0,-4 47 16 0 0,2-76-140 0 0,-12 94 126 0 0,12-121-138 0 0,-1 0 1 0 0,-1-1 0 0 0,-1 0-1 0 0,-5 7-24 0 0,-6 22-57 0 0,-6 14-106 0 0,22-64 143 0 0,0 0 1 0 0,-1 0-1 0 0,0 0 0 0 0,0 0 1 0 0,0 0-1 0 0,0-1 0 0 0,-1 1 1 0 0,-4 3 19 0 0,8-8-27 0 0,0 0-1 0 0,1 0 1 0 0,-1-1 0 0 0,0 1 0 0 0,0 0 0 0 0,0-1 0 0 0,0 1-1 0 0,1 0 1 0 0,-1-1 0 0 0,0 1 0 0 0,0-1 0 0 0,0 1-1 0 0,0-1 1 0 0,0 0 0 0 0,0 1 0 0 0,0-1 0 0 0,0 0 0 0 0,-1 0-1 0 0,1 0 1 0 0,0 0 0 0 0,0 0 0 0 0,0 0 0 0 0,0 0-1 0 0,0 0 1 0 0,0 0 0 0 0,0 0 0 0 0,0-1 0 0 0,0 1-1 0 0,0 0 1 0 0,0-1 0 0 0,0 1 0 0 0,0-1 0 0 0,0 1 0 0 0,0-1-1 0 0,0 1 1 0 0,0-1 0 0 0,0 0 0 0 0,1 1 0 0 0,-1-1-1 0 0,0 0 1 0 0,0 0 0 0 0,1 0 0 0 0,-1 1 0 0 0,0-1 0 0 0,1 0-1 0 0,-1 0 1 0 0,1-1 27 0 0,-2-2-442 0 0,0 0 0 0 0,0-1 0 0 0,1 1 0 0 0,-1-1 0 0 0,1 1 0 0 0,0-1 1 0 0,1 1-1 0 0,-1-1 0 0 0,1 0 0 0 0,0-3 442 0 0,3-26-7805 0 0</inkml:trace>
  <inkml:trace contextRef="#ctx0" brushRef="#br0" timeOffset="794.716">2384 179 3224 0 0,'1'2'143'0'0,"0"0"-134"0"0,0 0 0 0 0,-1 0 1 0 0,1 0-1 0 0,-1 1 1 0 0,1-1-1 0 0,-1 0 0 0 0,0 0 1 0 0,0 1-1 0 0,0-1 1 0 0,0 0-1 0 0,0 1 0 0 0,-1-1 1 0 0,1 0-1 0 0,-1 0 1 0 0,1 0-1 0 0,-1 1 0 0 0,0-1 1 0 0,0 0-10 0 0,-2 11 656 0 0,6-7-1757 0 0,11 13 19651 0 0,-9-14-16645 0 0,-4-3-1694 0 0,20-12 881 0 0,-13 3-904 0 0,1-1 1 0 0,-1 0-1 0 0,0 0 1 0 0,0-1-1 0 0,-1 0 1 0 0,-1 0-1 0 0,1 0 1 0 0,4-10-189 0 0,0-4 46 0 0,-1 1 0 0 0,0-2 0 0 0,2-12-46 0 0,-11 33 4 0 0,0 0 0 0 0,0-1 1 0 0,0 1-1 0 0,-1 0 0 0 0,1-1 0 0 0,-1 1 0 0 0,0 0 0 0 0,0-1 0 0 0,0 1 1 0 0,0 0-1 0 0,-1-1 0 0 0,1 1 0 0 0,-1 0 0 0 0,0 0 0 0 0,0-1 0 0 0,0 1 1 0 0,0 0-1 0 0,-1 0 0 0 0,0 0-4 0 0,2 1 72 0 0,-21 20 76 0 0,16-10-109 0 0,0 0 0 0 0,0 0 0 0 0,1 0 0 0 0,0 1 0 0 0,1-1 0 0 0,0 1 0 0 0,0 0 0 0 0,0 1-39 0 0,-2 7 69 0 0,-4 15 41 0 0,2 1 0 0 0,1 0-1 0 0,1 0 1 0 0,2 0 0 0 0,2 1-1 0 0,1-1 1 0 0,3 26-110 0 0,-2-50 1 0 0,-1-1-1 0 0,2 1 0 0 0,-1-1 1 0 0,1 1-1 0 0,1-1 1 0 0,0 0-1 0 0,0 1 0 0 0,-2-6-1 0 0,1 0 1 0 0,-1 0-1 0 0,1-1 0 0 0,-1 1 0 0 0,1 0 1 0 0,0-1-1 0 0,0 1 0 0 0,1-1 0 0 0,-1 0 1 0 0,0 0-1 0 0,1 0 0 0 0,-1 0 0 0 0,1 0 1 0 0,0 0-1 0 0,-1-1 0 0 0,1 1 0 0 0,0-1 1 0 0,0 0-1 0 0,0 0 0 0 0,0 0 1 0 0,5 1-104 0 0,0 0 0 0 0,0-1 0 0 0,0 0-1 0 0,0 0 1 0 0,0-1 0 0 0,0 0 0 0 0,0 0-1 0 0,0-1 1 0 0,0 0 0 0 0,6-2 104 0 0,-4 0-817 0 0,0-1-1 0 0,0 1 1 0 0,-1-1-1 0 0,0-1 1 0 0,1 0 817 0 0,14-8-8370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34.917"/>
    </inkml:context>
    <inkml:brush xml:id="br0">
      <inkml:brushProperty name="width" value="0.1" units="cm"/>
      <inkml:brushProperty name="height" value="0.1" units="cm"/>
      <inkml:brushProperty name="color" value="#66CC00"/>
    </inkml:brush>
  </inkml:definitions>
  <inkml:trace contextRef="#ctx0" brushRef="#br0">140 1 14280 0 0,'0'0'1102'0'0,"-3"0"236"0"0,1 0 2413 0 0,-2 2-3564 0 0,0 0 1 0 0,1 0-1 0 0,0 0 0 0 0,-1 0 0 0 0,1 1 0 0 0,0-1 0 0 0,0 1 0 0 0,0 0 0 0 0,1 0 0 0 0,-1 0 0 0 0,1 0 0 0 0,-1 0 0 0 0,1 1 0 0 0,0-1 0 0 0,0 1 0 0 0,1-1 0 0 0,-1 1 0 0 0,1 0 1 0 0,0 0-1 0 0,-1 1-187 0 0,-4 17 37 0 0,2-1 0 0 0,0 1 0 0 0,0 9-37 0 0,0-4 317 0 0,-9 56-198 0 0,-6 36 400 0 0,4 2 1 0 0,3 74-520 0 0,12-186 41 0 0,0-1 1 0 0,0 1-1 0 0,1-1 0 0 0,1 1 0 0 0,-1-1 0 0 0,1 1 0 0 0,1-1 1 0 0,-1 0-1 0 0,5 8-41 0 0,10-24-67 0 0,-11 4 71 0 0,0-1-1 0 0,0 1 0 0 0,-1-1 0 0 0,0 0 1 0 0,1-1-1 0 0,-2 1 0 0 0,1-1 1 0 0,-1 0-1 0 0,0 0 0 0 0,0-1 0 0 0,0 1 1 0 0,-1-1-1 0 0,0 0-3 0 0,7-19 36 0 0,0-1 0 0 0,4-23-36 0 0,-3 10 19 0 0,3-10-8 0 0,-3 13-11 0 0,0 1-1 0 0,4-3 1 0 0,-12 34 0 0 0,0 0 0 0 0,0 0 0 0 0,1 0 0 0 0,0 0 0 0 0,0 0 0 0 0,1-1 0 0 0,13-15 0 0 0,-10 10 25 0 0,-3 11 31 0 0,6 1-3 0 0,-10-1-46 0 0,0 1 1 0 0,-1-1 0 0 0,1 1 0 0 0,0 0-1 0 0,-1-1 1 0 0,1 1 0 0 0,0 0 0 0 0,-1 0-1 0 0,1-1 1 0 0,-1 1 0 0 0,1 0 0 0 0,-1 0-1 0 0,1 0 1 0 0,-1 0 0 0 0,0-1 0 0 0,1 1 0 0 0,-1 0-8 0 0,0 0 12 0 0,4 7-12 0 0,-1-1 1 0 0,0 1 0 0 0,0 0 0 0 0,-1 0 0 0 0,0 0 0 0 0,0 1 0 0 0,-1-1 0 0 0,0 0 0 0 0,0 1 0 0 0,-1-1 0 0 0,-1 5-1 0 0,2 30 0 0 0,0-21 0 0 0,0 0 0 0 0,-3 7 0 0 0,0 10 0 0 0,2 31 0 0 0,1-22 0 0 0,-1-45-30 0 0,0 1-1 0 0,0-1 0 0 0,0 0 1 0 0,1 1-1 0 0,-1-1 1 0 0,1 0-1 0 0,-1 1 1 0 0,1-1-1 0 0,0 0 0 0 0,1 0 1 0 0,-1 0-1 0 0,1 1 1 0 0,-1-1-1 0 0,1-1 1 0 0,0 2 30 0 0,-1-4-41 0 0,0 1 0 0 0,-1-1 1 0 0,1 0-1 0 0,0 0 1 0 0,-1 1-1 0 0,1-1 1 0 0,0 0-1 0 0,0 0 0 0 0,-1 0 1 0 0,1 0-1 0 0,0 0 1 0 0,-1 0-1 0 0,1 0 1 0 0,0 0-1 0 0,0 0 0 0 0,-1 0 1 0 0,1-1-1 0 0,0 1 1 0 0,-1 0-1 0 0,1 0 1 0 0,0-1-1 0 0,-1 1 1 0 0,1 0-1 0 0,-1-1 0 0 0,1 1 1 0 0,0-1-1 0 0,-1 1 1 0 0,1-1 40 0 0,15-13-1004 0 0,20-28-7732 0 0,28-45 8736 0 0,-53 71-795 0 0,14-16-1339 0 0</inkml:trace>
  <inkml:trace contextRef="#ctx0" brushRef="#br0" timeOffset="262.276">598 440 12528 0 0,'11'-2'1133'0'0,"20"-16"-1021"0"0,-27 15 349 0 0,1 0 0 0 0,0 0 0 0 0,0 0 0 0 0,0 0 1 0 0,0 1-1 0 0,1 0 0 0 0,1-1-461 0 0,-4 2 276 0 0,0-1 0 0 0,0 1 0 0 0,0-1 0 0 0,0 0 0 0 0,0 0 0 0 0,0 0 0 0 0,-1 0 0 0 0,1 0 0 0 0,-1-1 0 0 0,0 1 0 0 0,1-1 0 0 0,-1 0 0 0 0,0 1 0 0 0,1-3-276 0 0,-2 3 85 0 0,0 1 0 0 0,0-1 0 0 0,0 1 0 0 0,0-1 0 0 0,-1 0 0 0 0,1 1 0 0 0,0-1 0 0 0,-1 0 0 0 0,1 0 0 0 0,-1 1 0 0 0,1-1 1 0 0,-1 0-1 0 0,0 0 0 0 0,0 0 0 0 0,0 0 0 0 0,0 0 0 0 0,0 1 0 0 0,0-1 0 0 0,-1 0 0 0 0,1 0 0 0 0,0 0 0 0 0,-1 1 0 0 0,0-1 0 0 0,1 0 0 0 0,-1 0 0 0 0,0 1 0 0 0,0-1 0 0 0,0 0-85 0 0,-1-1 70 0 0,0 1-1 0 0,-1-1 1 0 0,1 1 0 0 0,0 0-1 0 0,-1 0 1 0 0,0 0 0 0 0,0 0 0 0 0,1 0-1 0 0,-1 0 1 0 0,0 1 0 0 0,0 0-1 0 0,0-1 1 0 0,-1 1 0 0 0,1 0 0 0 0,0 0-1 0 0,0 1 1 0 0,-2-1-70 0 0,-4 1 125 0 0,1 0 1 0 0,0 1-1 0 0,0 0 0 0 0,0 0 1 0 0,0 1-1 0 0,-6 2-125 0 0,10-2 31 0 0,0 0-1 0 0,0 0 1 0 0,0 0 0 0 0,0 0-1 0 0,1 1 1 0 0,-1-1-1 0 0,1 1 1 0 0,0 0 0 0 0,0 0-1 0 0,0 1 1 0 0,0-1-1 0 0,1 0 1 0 0,-1 1 0 0 0,1 0-1 0 0,0-1 1 0 0,0 1 0 0 0,0 0-31 0 0,-7 14 87 0 0,1 0 1 0 0,1 0 0 0 0,0 4-88 0 0,2-7 47 0 0,-7 22 271 0 0,1 0 0 0 0,-3 27-318 0 0,13-54 92 0 0,-1 1 0 0 0,1 0 0 0 0,1 0 0 0 0,0 0 0 0 0,0-1 1 0 0,1 1-1 0 0,1 0 0 0 0,0 0 0 0 0,0-1 0 0 0,1 1 0 0 0,3 7-92 0 0,23 45 464 0 0,-27-60-454 0 0,0-1-1 0 0,0 1 0 0 0,0-1 1 0 0,0 1-1 0 0,0-1 0 0 0,0 0 1 0 0,1 0-1 0 0,-1 0 0 0 0,1 0 1 0 0,-1-1-1 0 0,1 1 1 0 0,0 0-1 0 0,0-1 0 0 0,0 0 1 0 0,0 0-1 0 0,0 0 0 0 0,0 0 1 0 0,0 0-1 0 0,0-1 0 0 0,0 1 1 0 0,0-1-1 0 0,1 0-9 0 0,10 1-9 0 0,-1-1 0 0 0,0 0 0 0 0,1-1-1 0 0,9-2 10 0 0,-7 0-279 0 0,0-2-1 0 0,-1 0 0 0 0,1-1 1 0 0,-1 0-1 0 0,-1-1 0 0 0,1-1 1 0 0,-1 0-1 0 0,0-1 0 0 0,10-10 280 0 0,7-3-2028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32.980"/>
    </inkml:context>
    <inkml:brush xml:id="br0">
      <inkml:brushProperty name="width" value="0.1" units="cm"/>
      <inkml:brushProperty name="height" value="0.1" units="cm"/>
      <inkml:brushProperty name="color" value="#66CC00"/>
    </inkml:brush>
  </inkml:definitions>
  <inkml:trace contextRef="#ctx0" brushRef="#br0">281 494 18023 0 0,'-4'0'96'0'0,"1"1"-1"0"0,0 0 1 0 0,0 0-1 0 0,0 0 0 0 0,0 1 1 0 0,1-1-1 0 0,-1 1 0 0 0,0-1 1 0 0,0 1-1 0 0,1 0 0 0 0,-1 0 1 0 0,1 0-1 0 0,0 1 0 0 0,-1-1 1 0 0,1 0-1 0 0,0 1 0 0 0,1 0-95 0 0,-19 16 331 0 0,-59 48-264 0 0,67-57-39 0 0,-1 2-1 0 0,1 0 0 0 0,-8 11-27 0 0,-13 14 27 0 0,28-32-22 0 0,0 1 0 0 0,0 0-1 0 0,1 0 1 0 0,0 0-1 0 0,0 1 1 0 0,1-1-1 0 0,-2 7-4 0 0,3-10 2 0 0,1 1 0 0 0,-1 0 0 0 0,1-1 0 0 0,0 1 0 0 0,0 0 0 0 0,1 0 0 0 0,-1 0 0 0 0,1-1 0 0 0,0 1 0 0 0,0 0 0 0 0,0 0 0 0 0,1 0 0 0 0,-1 0 0 0 0,1 0 0 0 0,0 0 0 0 0,0 0-2 0 0,0-1 9 0 0,0-1 0 0 0,0 0 0 0 0,1 0 0 0 0,-1 0 0 0 0,0 0 0 0 0,1 0 1 0 0,-1 0-1 0 0,1-1 0 0 0,0 1 0 0 0,-1 0 0 0 0,1-1 0 0 0,0 1 0 0 0,0-1 0 0 0,0 0 0 0 0,0 0 0 0 0,0 0 0 0 0,0 0 0 0 0,0 0 0 0 0,1 0 0 0 0,-1 0 0 0 0,0 0 0 0 0,1-1 0 0 0,-1 0 0 0 0,0 1 0 0 0,1-1 0 0 0,1 0-9 0 0,7 0 84 0 0,1-1 0 0 0,-1 0 1 0 0,0-1-1 0 0,0 0 0 0 0,4-2-84 0 0,22-3 160 0 0,135-20 352 0 0,-159 25-499 0 0,-3 1 34 0 0,0-1 1 0 0,0 2 0 0 0,1 0 0 0 0,-1 0 0 0 0,0 0 0 0 0,3 2-48 0 0,-11-2 8 0 0,1 1 0 0 0,-1-1 0 0 0,0 1 1 0 0,1 0-1 0 0,-1 0 0 0 0,0 0 0 0 0,0 0 0 0 0,0 0 0 0 0,0 0 1 0 0,0 1-1 0 0,0-1 0 0 0,0 1 0 0 0,0 0 0 0 0,0-1 0 0 0,-1 1 0 0 0,1 0 1 0 0,-1 0-1 0 0,1 0 0 0 0,-1 0 0 0 0,0 0 0 0 0,1 0 0 0 0,-1 0 1 0 0,0 1-1 0 0,-1-1 0 0 0,1 0 0 0 0,0 1 0 0 0,-1-1 0 0 0,1 3-8 0 0,-1-1 0 0 0,0 1 0 0 0,0-1 0 0 0,0 1 0 0 0,-1-1 0 0 0,1 1 0 0 0,-1-1 0 0 0,-1 1 0 0 0,1-1 0 0 0,0 0 0 0 0,-1 0 0 0 0,0 0 0 0 0,0 0 0 0 0,0 0 0 0 0,-1 0 0 0 0,1 0 0 0 0,-10 13 0 0 0,0-1 0 0 0,-10 10 0 0 0,22-25 0 0 0,-23 25 1 0 0,0-1-1 0 0,-2-1 1 0 0,0-1 0 0 0,-2-1-1 0 0,-1-1 1 0 0,0-2-1 0 0,-4 0 0 0 0,-14 1 83 0 0,42-18-78 0 0,1-1 0 0 0,-1 0 0 0 0,0 0 0 0 0,1-1 0 0 0,-1 1 0 0 0,0-1 0 0 0,0 0 0 0 0,0 0 0 0 0,1 0 0 0 0,-1 0 0 0 0,-2-1-5 0 0,4 0-147 0 0,-1-1 1 0 0,1 0-1 0 0,0 0 1 0 0,0 1-1 0 0,0-1 1 0 0,0-1-1 0 0,0 1 1 0 0,0 0 0 0 0,1 0-1 0 0,-1-1 1 0 0,1 1-1 0 0,-1-1 1 0 0,1 0 146 0 0,-4-14-7293 0 0</inkml:trace>
  <inkml:trace contextRef="#ctx0" brushRef="#br0" timeOffset="309.512">579 709 5528 0 0,'-9'16'120'0'0,"0"2"0"0"0,0-1 0 0 0,2 1 0 0 0,0 0 0 0 0,-2 12-120 0 0,-9 35 4694 0 0,13-52-3128 0 0,0 0-1 0 0,2 1 1 0 0,0-1-1 0 0,0 1 1 0 0,1 0-1 0 0,0 9-1565 0 0,2-21 43 0 0,0 0-1 0 0,1 0 0 0 0,-1 0 0 0 0,0-1 0 0 0,0 1 0 0 0,1 0 1 0 0,-1 0-1 0 0,1 0 0 0 0,0 0 0 0 0,0-1 0 0 0,-1 1 1 0 0,1 0-1 0 0,0 0 0 0 0,0-1 0 0 0,1 1 0 0 0,-1-1 0 0 0,0 1 1 0 0,0-1-1 0 0,1 0 0 0 0,-1 1 0 0 0,1-1 0 0 0,-1 0 1 0 0,1 0-1 0 0,0 0 0 0 0,-1 0 0 0 0,1 0 0 0 0,0 0 0 0 0,0-1 1 0 0,0 1-1 0 0,-1-1 0 0 0,1 1 0 0 0,0-1 0 0 0,0 1 1 0 0,0-1-1 0 0,0 0 0 0 0,0 0 0 0 0,0 0 0 0 0,0 0 0 0 0,0-1 1 0 0,0 1-1 0 0,-1 0 0 0 0,1-1 0 0 0,0 1 0 0 0,1-1-42 0 0,8-3 137 0 0,1-1 0 0 0,-1 0-1 0 0,0-1 1 0 0,0 0 0 0 0,0-1-1 0 0,-1 0 1 0 0,0-1 0 0 0,-1 0-1 0 0,1 0 1 0 0,-2-1 0 0 0,1 0-1 0 0,3-6-136 0 0,-3 4 42 0 0,-1-1 0 0 0,-1 0-1 0 0,0 0 1 0 0,0 0 0 0 0,-1-1-1 0 0,-1 0 1 0 0,4-14-42 0 0,-7 21 1 0 0,0-1 1 0 0,-1 0-1 0 0,0 0 0 0 0,0 0 1 0 0,0 0-1 0 0,-1 0 0 0 0,0 0 1 0 0,-1 0-1 0 0,1 0 0 0 0,-1 0 1 0 0,-1 0-1 0 0,1 0 1 0 0,-1 1-1 0 0,0-1 0 0 0,-1 0 1 0 0,-1-2-2 0 0,2 6 3 0 0,-1 0 1 0 0,1-1 0 0 0,-1 1 0 0 0,0 0 0 0 0,0 0 0 0 0,0 1 0 0 0,-1-1 0 0 0,1 1-1 0 0,-1-1 1 0 0,1 1 0 0 0,-1 0 0 0 0,0 1 0 0 0,0-1-4 0 0,-8-3 9 0 0,0 0 1 0 0,-1 1-1 0 0,-5-1-9 0 0,11 4-32 0 0,1 0 0 0 0,0 1 0 0 0,0-1 0 0 0,0 1 0 0 0,0 0 0 0 0,-1 1 0 0 0,1 0 0 0 0,0 0 0 0 0,0 0-1 0 0,0 0 1 0 0,0 1 0 0 0,0 0 0 0 0,1 1 0 0 0,-1-1 0 0 0,0 1 0 0 0,1 0 0 0 0,0 0 0 0 0,0 1 0 0 0,0 0 0 0 0,-4 3 32 0 0,0 1-96 0 0,0 1 0 0 0,0 0 0 0 0,1 1 0 0 0,0 0 0 0 0,1 0 0 0 0,0 1 0 0 0,0 0 0 0 0,1 0 0 0 0,-2 8 96 0 0,6-15-325 0 0,1 0 0 0 0,0 1 1 0 0,0-1-1 0 0,0 0 0 0 0,1 1 0 0 0,-1-1 0 0 0,1 0 0 0 0,0 1 325 0 0,0-3-1872 0 0,0-2-71 0 0</inkml:trace>
  <inkml:trace contextRef="#ctx0" brushRef="#br0" timeOffset="585.447">707 623 12752 0 0,'84'-44'2164'0'0,"-83"43"-1300"0"0,5 10 915 0 0,-3-3-1489 0 0,0 0-1 0 0,-1 0 0 0 0,0 0 0 0 0,-1 0 0 0 0,1 0 0 0 0,-1 0 0 0 0,0 1 0 0 0,-1-1 1 0 0,1 0-1 0 0,-1 1 0 0 0,-1-1 0 0 0,1 0 0 0 0,-1 3-289 0 0,-7 43 1552 0 0,-14 44-1552 0 0,10-54 292 0 0,7-25-26 0 0,0 0-1 0 0,1 0 1 0 0,0 6-266 0 0,-1 5 358 0 0,3-24-303 0 0,1 1 0 0 0,0-1 0 0 0,0 1 0 0 0,0-1 0 0 0,1 1 0 0 0,-1-1 0 0 0,1 1 0 0 0,0-1 0 0 0,1 1 0 0 0,-1-1 0 0 0,1 1 0 0 0,0 0 0 0 0,0-1 0 0 0,0 0 0 0 0,1 2-55 0 0,-1-5 129 0 0,-1-1-1 0 0,0 0 10 0 0,0 0 38 0 0,0 0 14 0 0,13-12 216 0 0,-6 6-344 0 0,1-4-22 0 0,0-1 0 0 0,-1 0-1 0 0,0 0 1 0 0,-1-1 0 0 0,5-11-40 0 0,14-24-3 0 0,19-36-1098 0 0,25-67 1101 0 0,-62 134-277 0 0,13-23-1354 0 0,3 4-4154 0 0,-2 5-1868 0 0</inkml:trace>
  <inkml:trace contextRef="#ctx0" brushRef="#br0" timeOffset="844.881">1356 186 21911 0 0,'-6'-19'1672'0'0,"6"-25"-512"0"0,-4 92-911 0 0,2-37-183 0 0,1 1 0 0 0,0-1 0 0 0,0 1-1 0 0,2 3-65 0 0,5 109 10 0 0,2 24-38 0 0,54 267-258 0 0,-57-392-106 0 0,1 0 0 0 0,1-1-1 0 0,1 1 1 0 0,1-1 0 0 0,9 16 392 0 0,-16-34-452 0 0,1 0 0 0 0,0 0-1 0 0,-1 0 1 0 0,1 0 0 0 0,0-1 0 0 0,1 1 0 0 0,0 0 452 0 0,3 3-1818 0 0</inkml:trace>
  <inkml:trace contextRef="#ctx0" brushRef="#br0" timeOffset="1039.496">1168 615 18255 0 0,'-4'2'280'0'0,"-11"0"1432"0"0,14-2-1438 0 0,1 0 22 0 0,0 0 6 0 0,0 0 26 0 0,3 0 100 0 0,51 26 1383 0 0,-37-21-1481 0 0,-11-3-205 0 0,0 0-1 0 0,1 0 1 0 0,-1-1-1 0 0,1 0 1 0 0,-1 0-1 0 0,4-1-124 0 0,21 0 78 0 0,-1-3 0 0 0,0 0 0 0 0,1-2 0 0 0,-1-1 0 0 0,-1-2 0 0 0,6-2-78 0 0,150-40-3618 0 0,-154 41-4251 0 0</inkml:trace>
  <inkml:trace contextRef="#ctx0" brushRef="#br0" timeOffset="1292.075">2198 8 21799 0 0,'0'0'496'0'0,"-2"-2"67"0"0,-6-4 339 0 0,8 12-59 0 0,3 10-829 0 0,6 98 669 0 0,-2-15-208 0 0,-2-45-109 0 0,-3 8-366 0 0,2 29 162 0 0,-1-22-32 0 0,-3 27-130 0 0,0 29 30 0 0,2-58-17 0 0,-2-17-811 0 0,4 12 798 0 0,-3-46-264 0 0,4 42-4111 0 0,-5-56 2287 0 0</inkml:trace>
  <inkml:trace contextRef="#ctx0" brushRef="#br0" timeOffset="1536.327">1888 491 16128 0 0,'0'0'1241'0'0,"0"0"-696"0"0,0 0 90 0 0,0 0 123 0 0,0 0 30 0 0,0 0-60 0 0,0 0-269 0 0,0 0-119 0 0,5 9 305 0 0,-4-7-570 0 0,0 0-1 0 0,1 1 0 0 0,-1-1 1 0 0,0 0-1 0 0,1 0 0 0 0,-1 0 1 0 0,1 0-1 0 0,0 0 0 0 0,0-1 1 0 0,0 1-1 0 0,0 0 0 0 0,0-1 1 0 0,0 0-1 0 0,0 1 1 0 0,0-1-1 0 0,1 0 0 0 0,0 0-74 0 0,2 1 93 0 0,1 0-1 0 0,0 0 1 0 0,-1-1 0 0 0,1 0-1 0 0,0 0 1 0 0,0-1 0 0 0,4 0-93 0 0,11-1 118 0 0,1 0 0 0 0,-2-2 1 0 0,20-5-119 0 0,-40 8 0 0 0,17-4 26 0 0,13-1-630 0 0,0-2 0 0 0,-1-1 0 0 0,0-2 0 0 0,15-7 604 0 0,-13 1-1290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8.867"/>
    </inkml:context>
    <inkml:brush xml:id="br0">
      <inkml:brushProperty name="width" value="0.1" units="cm"/>
      <inkml:brushProperty name="height" value="0.1" units="cm"/>
      <inkml:brushProperty name="color" value="#66CC00"/>
    </inkml:brush>
  </inkml:definitions>
  <inkml:trace contextRef="#ctx0" brushRef="#br0">310 0 20303 0 0,'0'0'463'0'0,"0"0"61"0"0,0 0 29 0 0,0 0-58 0 0,1 2-324 0 0,3 11-155 0 0,1-1 0 0 0,-2 1 1 0 0,0 0-1 0 0,0 0 0 0 0,-1 0 1 0 0,0 10-17 0 0,-1 22 265 0 0,-3 17-265 0 0,0 3 219 0 0,-4 74 253 0 0,-6 0-1 0 0,-9 13-471 0 0,-1 19-99 0 0,19-129-834 0 0,2 34 933 0 0,1-50-1228 0 0,0-12-403 0 0</inkml:trace>
  <inkml:trace contextRef="#ctx0" brushRef="#br0" timeOffset="178.623">1 599 19951 0 0,'0'0'918'0'0,"0"0"-25"0"0,0 0-561 0 0,0 0-243 0 0,21-4-91 0 0,119-37-3794 0 0,-114 34 2162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4.135"/>
    </inkml:context>
    <inkml:brush xml:id="br0">
      <inkml:brushProperty name="width" value="0.1" units="cm"/>
      <inkml:brushProperty name="height" value="0.1" units="cm"/>
      <inkml:brushProperty name="color" value="#66CC00"/>
    </inkml:brush>
  </inkml:definitions>
  <inkml:trace contextRef="#ctx0" brushRef="#br0">19 162 18799 0 0,'0'0'430'0'0,"11"-17"1028"0"0,-9 13-1354 0 0,15-12 22 0 0,-15 14 146 0 0,-2 2 77 0 0,5 14 342 0 0,-1-4-651 0 0,-1 0 1 0 0,1 1-1 0 0,-2-1 1 0 0,1 1-1 0 0,-2-1 1 0 0,1 1-1 0 0,-2 0 1 0 0,1 1-41 0 0,-1 29 223 0 0,-4 22-223 0 0,1-13 97 0 0,-5 47-21 0 0,-4 0 0 0 0,-5-1 0 0 0,-4 1-76 0 0,17-74 20 0 0,0-1 1 0 0,2 1-1 0 0,1 0 1 0 0,2 18-21 0 0,-1-13 3 0 0,0-25 54 0 0,0-3 23 0 0,0-3-6 0 0,5-10 40 0 0,0 0 1 0 0,0 0 0 0 0,1 1-1 0 0,2-1-114 0 0,12-29 207 0 0,14-54-175 0 0,-19 51-39 0 0,7-14 7 0 0,-5 18-36 0 0,-10 23-4 0 0,-1 1 1 0 0,2 1-1 0 0,0-1 1 0 0,1 1 0 0 0,1 1-1 0 0,1-1 1 0 0,0 2-1 0 0,7-8 40 0 0,-9 14 31 0 0,0-1 0 0 0,0 2 0 0 0,1-1 0 0 0,0 1 0 0 0,1 1 0 0 0,-1 0 0 0 0,1 0 0 0 0,5-1-31 0 0,-14 7 5 0 0,1-1 1 0 0,-1 1-1 0 0,0 0 0 0 0,0 0 0 0 0,0 0 0 0 0,1 0 0 0 0,-1 0 1 0 0,0 0-1 0 0,0 1 0 0 0,0-1 0 0 0,1 1 0 0 0,-1-1 0 0 0,0 1 0 0 0,0 0 1 0 0,0 0-1 0 0,0 0 0 0 0,0 0 0 0 0,0 0 0 0 0,0 1 0 0 0,-1-1 1 0 0,1 0-1 0 0,0 1 0 0 0,-1-1 0 0 0,1 1 0 0 0,-1 0 0 0 0,1-1 0 0 0,-1 1 1 0 0,0 0-1 0 0,0 0 0 0 0,1 2-5 0 0,2 8 13 0 0,0 0 1 0 0,-1 1-1 0 0,-1-1 0 0 0,0 1 1 0 0,0 0-1 0 0,-2 0 0 0 0,1 0 1 0 0,-2 1-14 0 0,-2 27 54 0 0,-8 30-54 0 0,-41 205-1464 0 0,49-245 839 0 0,3-26 447 0 0,0-1 0 0 0,0 0 0 0 0,-1 0 0 0 0,1 0 1 0 0,-1 0-1 0 0,0 0 0 0 0,0-1 0 0 0,0 1 0 0 0,0 0 0 0 0,-1 0 1 0 0,1 0-1 0 0,-1-1 0 0 0,-2 4 178 0 0,2-6-1023 0 0,2-1-1058 0 0,0 0-4121 0 0</inkml:trace>
  <inkml:trace contextRef="#ctx0" brushRef="#br0" timeOffset="421.224">663 375 14080 0 0,'0'0'322'0'0,"3"-1"45"0"0,0 0-325 0 0,1 1 0 0 0,-1-1 0 0 0,1 0 0 0 0,-1 1 0 0 0,1 0 0 0 0,-1 0-1 0 0,1 0 1 0 0,-1 0 0 0 0,1 0 0 0 0,-1 1 0 0 0,1 0 0 0 0,-1 0 0 0 0,0 0 0 0 0,1 0 0 0 0,-1 0 0 0 0,0 0 0 0 0,0 1 0 0 0,0 0 0 0 0,0 0 0 0 0,0-1 0 0 0,0 2 0 0 0,0-1-1 0 0,-1 0 1 0 0,1 1 0 0 0,-1-1 0 0 0,1 1 0 0 0,-1 0 0 0 0,0-1 0 0 0,0 1 0 0 0,0 0 0 0 0,-1 0 0 0 0,1 1 0 0 0,0 0-42 0 0,10 23 331 0 0,-9-21-256 0 0,0 1 0 0 0,0 0 0 0 0,-1 0 0 0 0,1 0 1 0 0,0 6-77 0 0,6 72 829 0 0,-2-1-1 0 0,-5 1 0 0 0,-3 5-827 0 0,0-13 674 0 0,-4-47-438 0 0,5-17-145 0 0,0-11-3 0 0,0-2-4 0 0,0 0 5 0 0,-9-22 117 0 0,2 7-128 0 0,1-5 11 0 0,-1 1 0 0 0,0 0 0 0 0,-2 0 0 0 0,0 1 0 0 0,-1 0 0 0 0,-1 0 0 0 0,-1 1-1 0 0,0 1 1 0 0,-4-3-89 0 0,5 6 123 0 0,-1 1-1 0 0,0 0 0 0 0,-1 1 1 0 0,-4-3-123 0 0,-1-3 193 0 0,-9-5 182 0 0,26 22-363 0 0,-1-1 1 0 0,1 0-1 0 0,-1 1 0 0 0,1-1 1 0 0,-1 1-1 0 0,1-1 0 0 0,-1 1 1 0 0,0 0-1 0 0,1-1 0 0 0,-1 1 1 0 0,1 0-1 0 0,-1 0 0 0 0,0 0 0 0 0,1 1 1 0 0,-1-1-1 0 0,1 0 0 0 0,-1 1 1 0 0,0-1-1 0 0,1 0 0 0 0,-1 1-12 0 0,-4 1 103 0 0,0 1 0 0 0,0 0 0 0 0,0 0-1 0 0,0 0 1 0 0,0 1 0 0 0,1-1 0 0 0,-5 5-103 0 0,7-5 21 0 0,0 0 0 0 0,1 0-1 0 0,-1 1 1 0 0,1-1 0 0 0,-1 1 0 0 0,1-1 0 0 0,0 1 0 0 0,1 0 0 0 0,-1 0-1 0 0,1 0 1 0 0,-1 0 0 0 0,1 0 0 0 0,0 3-21 0 0,-2 4-9 0 0,1 0 0 0 0,1 1 0 0 0,0-1 0 0 0,0 0 0 0 0,1 1 0 0 0,0-1 0 0 0,1 1 0 0 0,1-1 1 0 0,-1 0-1 0 0,2 1 0 0 0,0-1 0 0 0,0 0 0 0 0,1 0 0 0 0,0-1 0 0 0,1 1 0 0 0,0-1 0 0 0,1 0 0 0 0,0 0 0 0 0,0-1 0 0 0,7 7 9 0 0,-10-12 14 0 0,0-1 0 0 0,1 1 0 0 0,0-1 0 0 0,-1 0 0 0 0,1 0 0 0 0,1 0 0 0 0,-1 0 0 0 0,0-1 0 0 0,1 0 0 0 0,-1 0 0 0 0,1 0 0 0 0,1 1-14 0 0,2-2-39 0 0,-1 1 1 0 0,1-1 0 0 0,0 0 0 0 0,-1-1 0 0 0,1 0-1 0 0,0 0 1 0 0,6-2 38 0 0,2 1-617 0 0,-1-1 0 0 0,0-1-1 0 0,0-1 1 0 0,0 0 0 0 0,0-1-1 0 0,0 0 1 0 0,-1-1 0 0 0,6-4 617 0 0,6-6-6941 0 0</inkml:trace>
  <inkml:trace contextRef="#ctx0" brushRef="#br0" timeOffset="692.439">995 494 9672 0 0,'-6'6'874'0'0,"3"-3"-764"0"0,3-1-84 0 0,-1-1 0 0 0,0 0-1 0 0,0 0 1 0 0,0-1 0 0 0,0 1 0 0 0,-1 0 0 0 0,1 0 0 0 0,0 0 0 0 0,0-1-1 0 0,0 1 1 0 0,-1 0 0 0 0,1-1 0 0 0,0 0 0 0 0,-1 1 0 0 0,0-1-26 0 0,1 1 1680 0 0,1-1 577 0 0,0 0 116 0 0,-1 3-280 0 0,0-2-2022 0 0,1 1 0 0 0,-1-1-1 0 0,1 1 1 0 0,0 0 0 0 0,-1 0 0 0 0,1-1-1 0 0,0 1 1 0 0,0 0 0 0 0,0-1-1 0 0,1 1 1 0 0,-1 0 0 0 0,0-1-1 0 0,0 1 1 0 0,1 0 0 0 0,-1-1-1 0 0,1 1 1 0 0,0 0 0 0 0,0-1 0 0 0,-1 1-1 0 0,1-1 1 0 0,0 0 0 0 0,0 1-1 0 0,0-1 1 0 0,0 0 0 0 0,1 1-1 0 0,-1-1 1 0 0,0 0-71 0 0,6 5 93 0 0,1 0 0 0 0,-1 0 0 0 0,1-1 0 0 0,7 4-93 0 0,14 9 375 0 0,-6 0-271 0 0,-6-6-68 0 0,-1 1-1 0 0,0 1 0 0 0,-1 0 1 0 0,11 15-36 0 0,-22-25 3 0 0,-1 1 0 0 0,0 0 0 0 0,0 0 0 0 0,0 0-1 0 0,0 0 1 0 0,-1 0 0 0 0,0 0 0 0 0,0 1 0 0 0,0-1 0 0 0,-1 1 0 0 0,0 0 0 0 0,0 0 0 0 0,0-1 0 0 0,-1 1 0 0 0,1 0 0 0 0,-1 0 0 0 0,-1-1 0 0 0,1 1 0 0 0,-2 4-3 0 0,0-1 12 0 0,-1 0 0 0 0,0 0-1 0 0,0 0 1 0 0,0-1 0 0 0,-1 1 0 0 0,-1-1 0 0 0,1 0 0 0 0,-1 0 0 0 0,-6 6-12 0 0,-7 6 48 0 0,0-1-1 0 0,-19 14-47 0 0,35-31 0 0 0,-3 3-142 0 0,-1-1 1 0 0,1-1-1 0 0,-1 1 0 0 0,0-1 0 0 0,0 0 0 0 0,-1 0 0 0 0,1-1 0 0 0,0 0 1 0 0,-1 0-1 0 0,-1 0 142 0 0,5-1-69 0 0,1-1-1 0 0,0 1 1 0 0,-1-1 0 0 0,1 0 0 0 0,0 1 0 0 0,-1-1 0 0 0,1 0-1 0 0,-1 0 1 0 0,1 0 0 0 0,0-1 0 0 0,-1 1 0 0 0,1-1 0 0 0,0 1 0 0 0,-1-1-1 0 0,1 0 1 0 0,0 0 0 0 0,0 0 0 0 0,0 0 0 0 0,-1 0 0 0 0,1 0-1 0 0,0-1 1 0 0,1 1 0 0 0,-1-1 0 0 0,0 1 0 0 0,0-1 0 0 0,1 0 0 0 0,-1 1-1 0 0,1-1 1 0 0,-1 0 0 0 0,1-1 69 0 0,-4-13-1323 0 0</inkml:trace>
  <inkml:trace contextRef="#ctx0" brushRef="#br0" timeOffset="1140.331">1495 1 18887 0 0,'0'0'430'0'0,"0"0"55"0"0,1 2 30 0 0,5 8-426 0 0,-1 1 1 0 0,0-1-1 0 0,0 1 1 0 0,-2 0-1 0 0,1 0 1 0 0,-1 0-1 0 0,-1 0 1 0 0,0 0 0 0 0,0 1-1 0 0,-1-1 1 0 0,-1 1-1 0 0,0-1 1 0 0,-1 9-90 0 0,-3 18 220 0 0,-1-1 1 0 0,-3 0-1 0 0,0-1 1 0 0,-4 5-221 0 0,-10 43 459 0 0,-12 36 599 0 0,17-65-761 0 0,-8 10-95 0 0,19-52-160 0 0,0-1-1 0 0,1 1 1 0 0,1-1-1 0 0,0 1 1 0 0,1 0-1 0 0,0 1 1 0 0,1-1-1 0 0,0 11-41 0 0,-2 55 139 0 0,4-79-137 0 0,0 0-1 0 0,0 1 1 0 0,0-1 0 0 0,0 0-1 0 0,0 0 1 0 0,0 0 0 0 0,0 1-1 0 0,0-1 1 0 0,0 0 0 0 0,0 0-1 0 0,0 1 1 0 0,0-1 0 0 0,0 0-1 0 0,0 0 1 0 0,0 0 0 0 0,0 1-1 0 0,0-1 1 0 0,0 0 0 0 0,1 0 0 0 0,-1 0-1 0 0,0 0 1 0 0,0 1 0 0 0,0-1-1 0 0,0 0 1 0 0,0 0 0 0 0,0 0-1 0 0,1 0 1 0 0,-1 1 0 0 0,0-1-1 0 0,0 0 1 0 0,0 0 0 0 0,1 0-1 0 0,-1 0 1 0 0,0 0 0 0 0,0 0-1 0 0,0 0 1 0 0,1 0 0 0 0,-1 0-1 0 0,0 0 1 0 0,0 0 0 0 0,0 0 0 0 0,1 0-1 0 0,-1 0 1 0 0,0 0 0 0 0,0 0-1 0 0,0 0 1 0 0,1 0 0 0 0,-1 0-1 0 0,0 0 1 0 0,0 0 0 0 0,0 0-1 0 0,1 0-1 0 0,7-4 15 0 0,-8 4-10 0 0,8-6 8 0 0,0 1 0 0 0,-1-1 1 0 0,1 0-1 0 0,-2-1 0 0 0,1 0 1 0 0,0 0-1 0 0,0-2-13 0 0,39-55 77 0 0,34-64-77 0 0,-54 89 0 0 0,-17 23 0 0 0,1 0 0 0 0,1 1 0 0 0,0 1 0 0 0,1 0 0 0 0,1 1 0 0 0,0 0 0 0 0,0 0 0 0 0,5-1 0 0 0,-17 13 0 0 0,-1 1 0 0 0,1-1 0 0 0,-1 1 0 0 0,0 0 0 0 0,1-1 0 0 0,-1 1 0 0 0,1-1 0 0 0,-1 1 0 0 0,1 0 0 0 0,-1 0 0 0 0,1-1 0 0 0,0 1 0 0 0,-1 0 0 0 0,1 0 0 0 0,-1 0 0 0 0,1-1 0 0 0,-1 1 0 0 0,1 0 0 0 0,0 0 0 0 0,-1 0 0 0 0,1 0 0 0 0,-1 0 0 0 0,1 0 0 0 0,0 0 0 0 0,-1 0 0 0 0,1 1 0 0 0,-1-1 0 0 0,1 0 0 0 0,0 0 0 0 0,-1 0 0 0 0,1 1 0 0 0,-1-1 0 0 0,1 0 0 0 0,-1 1 0 0 0,1-1 0 0 0,-1 0 0 0 0,1 1 0 0 0,-1-1 0 0 0,1 0 0 0 0,-1 1 0 0 0,0-1 0 0 0,1 1 0 0 0,-1-1 0 0 0,0 1 0 0 0,1-1 0 0 0,-1 1 0 0 0,0 0 0 0 0,0-1 0 0 0,1 1 0 0 0,-1-1 0 0 0,0 1 0 0 0,0-1 0 0 0,0 1 0 0 0,2 2 0 0 0,-1 0-1 0 0,1 1-1 0 0,-1-1 1 0 0,0 0-1 0 0,0 0 1 0 0,0 1 0 0 0,0-1-1 0 0,-1 0 1 0 0,1 1-1 0 0,-1-1 1 0 0,0 1-1 0 0,0-1 1 0 0,0 1-1 0 0,0 1 2 0 0,-9 52-49 0 0,3-29 12 0 0,-35 178-330 0 0,36-177-114 0 0,5-27 56 0 0,0-2-21 0 0,0 0-183 0 0,0 0-762 0 0,0 0-325 0 0</inkml:trace>
  <inkml:trace contextRef="#ctx0" brushRef="#br0" timeOffset="1353.886">1800 489 8752 0 0,'0'0'673'0'0,"0"0"-93"0"0,0 0 1231 0 0,0 0 586 0 0,0 0 119 0 0,2 2-296 0 0,5 5-1182 0 0,-7-5-948 0 0,1-1 0 0 0,0 0-1 0 0,0 0 1 0 0,0 1 0 0 0,0-1 0 0 0,0 0 0 0 0,0 0 0 0 0,0 0 0 0 0,0 0 0 0 0,1-1 0 0 0,-1 1 0 0 0,0 0 0 0 0,0 0 0 0 0,1-1-1 0 0,-1 1 1 0 0,1-1 0 0 0,0 1-90 0 0,34 4 340 0 0,27-20-206 0 0,-9 2-3405 0 0,-32 6 1518 0 0,-6-2-20 0 0</inkml:trace>
  <inkml:trace contextRef="#ctx0" brushRef="#br0" timeOffset="1554.142">2136 548 13824 0 0,'-1'0'63'0'0,"1"0"1"0"0,0 0 0 0 0,-1 0-1 0 0,1 0 1 0 0,-1 0 0 0 0,1 0-1 0 0,-1 0 1 0 0,1 0 0 0 0,-1 0-1 0 0,1 0 1 0 0,0 0 0 0 0,-1 0 0 0 0,1 0-1 0 0,-1 0 1 0 0,1 0 0 0 0,-1 1-1 0 0,1-1 1 0 0,0 0 0 0 0,-1 0-1 0 0,1 1 1 0 0,0-1 0 0 0,-1 0-1 0 0,1 0 1 0 0,0 1 0 0 0,-1-1 0 0 0,1 0-1 0 0,0 1 1 0 0,-1-1 0 0 0,1 0-64 0 0,4 12 3096 0 0,0-2-2520 0 0,-1-1 186 0 0,1 1-551 0 0,-1 1 0 0 0,0-1 0 0 0,0 1 0 0 0,-1 0-1 0 0,0 1-210 0 0,4 20 24 0 0,-4-23-6 0 0,0 1 0 0 0,0-1 0 0 0,-1 1 0 0 0,0 2-18 0 0,0 11 93 0 0,1 0-1 0 0,3 16-92 0 0,-1-18 149 0 0,-2-1 0 0 0,0 0 0 0 0,-1 19-149 0 0,-2-25 67 0 0,1 9 14 0 0,-2 0 0 0 0,0-1 1 0 0,-2 1-1 0 0,-4 14-81 0 0,-1-6 52 0 0,6-18-50 0 0,-1 0 1 0 0,0 0-1 0 0,-1 0 1 0 0,-1-1-1 0 0,-2 5-2 0 0,-6 9-170 0 0,-9 15 418 0 0,22-38-496 0 0,-1-1-1 0 0,0 0 1 0 0,0 0-1 0 0,0 1 1 0 0,0-2 0 0 0,0 1-1 0 0,-1 0 1 0 0,1 0-1 0 0,-1-1 1 0 0,1 1 0 0 0,-1-1-1 0 0,1 0 1 0 0,-1 0-1 0 0,0 0 249 0 0,-6 0-1768 0 0</inkml:trace>
  <inkml:trace contextRef="#ctx0" brushRef="#br0" timeOffset="1808.42">1991 235 6912 0 0,'-5'-22'561'0'0,"2"15"184"0"0,1-1 0 0 0,0 0 0 0 0,1-1 0 0 0,-1-3-745 0 0,5 3 6361 0 0,6-9-686 0 0,28 41-5927 0 0,-27-13-1360 0 0,-7-5 1205 0 0,12 3-780 0 0</inkml:trace>
  <inkml:trace contextRef="#ctx0" brushRef="#br0" timeOffset="2040.393">2364 443 9672 0 0,'-5'20'615'0'0,"-1"-2"-173"0"0,1 1 1 0 0,0 0-1 0 0,0 13-442 0 0,0 2 1619 0 0,2-19-683 0 0,1 1 1 0 0,1-1-1 0 0,0 2-936 0 0,1-13 198 0 0,0-1 0 0 0,1 1 0 0 0,-1-1-1 0 0,0 1 1 0 0,1-1 0 0 0,0 1 0 0 0,0-1-1 0 0,0 0 1 0 0,0 1 0 0 0,1-1 0 0 0,-1 0-1 0 0,1 0 1 0 0,0 0 0 0 0,0 0 0 0 0,1 2-198 0 0,0-2 127 0 0,0 0 0 0 0,-1 0 0 0 0,1-1 0 0 0,1 1 0 0 0,-1-1 0 0 0,0 0 0 0 0,0 1 0 0 0,1-2 0 0 0,-1 1 0 0 0,1 0 0 0 0,0-1 0 0 0,-1 1 0 0 0,1-1 0 0 0,0 0 0 0 0,0 0 0 0 0,0-1 0 0 0,0 1 0 0 0,0-1 0 0 0,0 0 0 0 0,0 0 0 0 0,0 0 0 0 0,0 0 0 0 0,0-1 0 0 0,-1 0 0 0 0,1 0 0 0 0,0 0 0 0 0,0 0 0 0 0,1-1-127 0 0,4 0 65 0 0,0-1 1 0 0,-1 0-1 0 0,1-1 1 0 0,-1 0 0 0 0,0 0-1 0 0,0-1 1 0 0,0 0 0 0 0,-1 0-1 0 0,0-1 1 0 0,0 0-1 0 0,0 0 1 0 0,0-1 0 0 0,-1 0-1 0 0,1-2-65 0 0,7-8 28 0 0,-1-1 0 0 0,-1 0 0 0 0,5-12-28 0 0,-12 22 14 0 0,-2 0 0 0 0,1 0-1 0 0,-1-1 1 0 0,0 0 0 0 0,-1 0 0 0 0,0 1 0 0 0,0-1 0 0 0,-1 0 0 0 0,-1-1 0 0 0,1 1-14 0 0,-1 2 15 0 0,-1-1 0 0 0,1 1 0 0 0,-2-1 0 0 0,1 1 0 0 0,-1-1 0 0 0,0 1 0 0 0,-1-3-15 0 0,1 6 9 0 0,1 0 0 0 0,-1 1-1 0 0,0-1 1 0 0,0 1 0 0 0,0-1 0 0 0,-1 1 0 0 0,1 0 0 0 0,-1 0-1 0 0,1 0 1 0 0,-1 1 0 0 0,0-1 0 0 0,0 0 0 0 0,0 1-1 0 0,-1 0 1 0 0,0-1-9 0 0,-5-2 21 0 0,0 1 0 0 0,0 0-1 0 0,0 0 1 0 0,-1 1 0 0 0,1 0-1 0 0,-4 0-20 0 0,6 2 9 0 0,1 1 0 0 0,0-1 1 0 0,0 1-1 0 0,0 1 0 0 0,0-1 0 0 0,0 1 0 0 0,0 0 0 0 0,0 0 0 0 0,0 1 0 0 0,0 0 0 0 0,0 0-9 0 0,-13 5-10 0 0,1 0 0 0 0,0 1 0 0 0,1 2 0 0 0,-11 6 10 0 0,20-10-4 0 0,0-1 0 0 0,1 2 0 0 0,-1-1 0 0 0,1 1 0 0 0,1 0 0 0 0,-1 0 0 0 0,1 1 0 0 0,0 0 0 0 0,1 0 0 0 0,-2 3 4 0 0,1 1-48 0 0,4-9-71 0 0,0 0 0 0 0,0 0 0 0 0,1 0 1 0 0,-1 1-1 0 0,1-1 0 0 0,0 0 0 0 0,0 1 1 0 0,0-1-1 0 0,0 4 119 0 0,1-6-146 0 0,0-1-1 0 0,0 1 1 0 0,1-1-1 0 0,-1 1 1 0 0,0-1-1 0 0,1 0 1 0 0,-1 1-1 0 0,1-1 1 0 0,-1 1 0 0 0,0-1-1 0 0,1 0 1 0 0,-1 1-1 0 0,1-1 1 0 0,-1 0-1 0 0,1 0 1 0 0,-1 1-1 0 0,1-1 1 0 0,-1 0 0 0 0,1 0-1 0 0,-1 0 1 0 0,1 0-1 0 0,0 0 147 0 0,-1 1-613 0 0,10 3-6498 0 0</inkml:trace>
  <inkml:trace contextRef="#ctx0" brushRef="#br0" timeOffset="2247.749">2736 301 17911 0 0,'0'0'820'0'0,"0"0"-16"0"0,0 0-468 0 0,0 0-61 0 0,1 2 28 0 0,3 11 6 0 0,-3-9-199 0 0,1 0-1 0 0,-1 0 1 0 0,0 0 0 0 0,0 1 0 0 0,0-1 0 0 0,-1 0 0 0 0,1 1-1 0 0,-1-1 1 0 0,0 0 0 0 0,0 1 0 0 0,-1-1 0 0 0,1 1 0 0 0,-1-1-1 0 0,-1 2-109 0 0,-48 175 2488 0 0,45-163-2413 0 0,3-13-64 0 0,0 0 1 0 0,1 1-1 0 0,0-1 1 0 0,0 0-1 0 0,0 1 1 0 0,1-1-1 0 0,-1 1 1 0 0,1-1-1 0 0,0 1 1 0 0,1-1-1 0 0,0 0 1 0 0,0 1-1 0 0,0 0-11 0 0,0 5-10 0 0,-1-9-82 0 0,0-2-174 0 0,0 0-71 0 0,0 0-14 0 0,0 0-198 0 0,0 0-828 0 0,3-13-3135 0 0,-2 0-2105 0 0</inkml:trace>
  <inkml:trace contextRef="#ctx0" brushRef="#br0" timeOffset="2467.492">2691 251 7832 0 0,'-5'-31'123'0'0,"-6"-33"2518"0"0,-8 2 4472 0 0,17 55-6641 0 0,0 0-1 0 0,0 0 1 0 0,1-1 0 0 0,0 1 0 0 0,0-1-1 0 0,1-5-471 0 0,0 11 91 0 0,0 2-102 0 0,0 0-386 0 0,8 0-1948 0 0,-7 0-4156 0 0</inkml:trace>
  <inkml:trace contextRef="#ctx0" brushRef="#br0" timeOffset="2710.929">2954 303 16703 0 0,'-9'42'2132'0'0,"-3"41"-2132"0"0,10-72 313 0 0,-1 0-1 0 0,0 0 1 0 0,0 0-1 0 0,-6 10-312 0 0,0 2 820 0 0,0-2 6 0 0,8-19 54 0 0,3-4-44 0 0,12-9-228 0 0,70-66-298 0 0,-50 44-300 0 0,18-23-10 0 0,-29 30 0 0 0,10-11 34 0 0,-23 24 61 0 0,0 1-1 0 0,1 0 1 0 0,0 1-1 0 0,1 0 0 0 0,0 1 1 0 0,1 1-1 0 0,0-1 1 0 0,10-4-95 0 0,-21 14 56 0 0,-1 1 0 0 0,0-1 0 0 0,1 1 0 0 0,-1-1 0 0 0,0 1 1 0 0,0 0-1 0 0,0 0 0 0 0,1-1 0 0 0,-1 1 0 0 0,0 0 0 0 0,0 0 1 0 0,0 0-1 0 0,0 0 0 0 0,0 0 0 0 0,-1 0 0 0 0,1 1-56 0 0,5 8 51 0 0,-1 0 0 0 0,-1 1 0 0 0,1 0 0 0 0,-2 0 0 0 0,0 0 0 0 0,0 0 0 0 0,-1 0 0 0 0,0 1 0 0 0,-1-1 0 0 0,-1 1 0 0 0,1-1 0 0 0,-2 1 0 0 0,0-1 0 0 0,0 1 0 0 0,-1-1 0 0 0,-1 4-51 0 0,-22 174 0 0 0,15-104 0 0 0,7-56 16 0 0,2-15-49 0 0,0-1-1 0 0,-2 1 0 0 0,0-1 1 0 0,-2 7 33 0 0,-19 53-2443 0 0,18-59 1492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9.337"/>
    </inkml:context>
    <inkml:brush xml:id="br0">
      <inkml:brushProperty name="width" value="0.1" units="cm"/>
      <inkml:brushProperty name="height" value="0.1" units="cm"/>
      <inkml:brushProperty name="color" value="#66CC00"/>
    </inkml:brush>
  </inkml:definitions>
  <inkml:trace contextRef="#ctx0" brushRef="#br0">17 42 11024 0 0,'-4'11'207'0'0,"1"1"0"0"0,0-1 0 0 0,0 1 1 0 0,2-1-1 0 0,-1 1 0 0 0,1 4-207 0 0,2 74 560 0 0,0-36 670 0 0,-1-38-915 0 0,0 6 778 0 0,1 0 0 0 0,1 10-1093 0 0,-1-26 222 0 0,0 0 0 0 0,1 0 0 0 0,-1 0 0 0 0,1-1 0 0 0,0 1 0 0 0,0 0 0 0 0,1-1 0 0 0,0 1 0 0 0,0-1-1 0 0,0 0 1 0 0,1 0-222 0 0,-3-3 84 0 0,1 0-1 0 0,0 0 1 0 0,0 0-1 0 0,0 0 1 0 0,0 0-1 0 0,0 0 0 0 0,0-1 1 0 0,0 1-1 0 0,0-1 1 0 0,1 0-1 0 0,-1 0 1 0 0,0 0-1 0 0,1 0 0 0 0,0 0 1 0 0,-1 0-1 0 0,1-1 1 0 0,-1 1-1 0 0,1-1 0 0 0,0 1-83 0 0,1-1 78 0 0,0-1-1 0 0,1 1 0 0 0,-1-1 0 0 0,0 1 1 0 0,0-1-1 0 0,0 0 0 0 0,0-1 0 0 0,0 1 0 0 0,0-1 1 0 0,0 0-1 0 0,1 0-77 0 0,6-5 101 0 0,-1 0 0 0 0,0 0 0 0 0,0-1 0 0 0,-1 0 0 0 0,0 0 0 0 0,0-1 0 0 0,4-6-101 0 0,6-8 56 0 0,-11 14-35 0 0,0 0 0 0 0,-1 0 1 0 0,-1 0-1 0 0,0-1 0 0 0,1-2-21 0 0,2-5-26 0 0,-1-1 0 0 0,-1 0-1 0 0,-1 0 1 0 0,0 0-1 0 0,2-13 27 0 0,-6 21-1 0 0,0 1 0 0 0,-1-1 0 0 0,0 1 0 0 0,0-1-1 0 0,-1 0 1 0 0,0 1 0 0 0,-1-1 0 0 0,0 1 0 0 0,-1-1-1 0 0,-1-6 2 0 0,2 11 35 0 0,-1 0-1 0 0,1 1 1 0 0,-1-1-1 0 0,1 1 0 0 0,-1-1 1 0 0,-1 1-1 0 0,1 0 1 0 0,-1 0-1 0 0,1 0 0 0 0,-4-3-34 0 0,5 6 12 0 0,0 0 0 0 0,0 0 0 0 0,0 0 0 0 0,-1 0 0 0 0,1 1 0 0 0,0-1 0 0 0,-1 0-1 0 0,1 1 1 0 0,0-1 0 0 0,-1 1 0 0 0,1-1 0 0 0,-1 1 0 0 0,1 0 0 0 0,-1-1 0 0 0,1 1-1 0 0,-1 0 1 0 0,1 0 0 0 0,-1 0 0 0 0,0 0 0 0 0,1 1 0 0 0,-1-1 0 0 0,1 0 0 0 0,-1 1 0 0 0,1-1-1 0 0,0 1 1 0 0,-1-1 0 0 0,1 1 0 0 0,-1-1 0 0 0,1 1 0 0 0,0 0 0 0 0,0 0 0 0 0,-1 0-1 0 0,1 0 1 0 0,0 0 0 0 0,-1 1-12 0 0,-10 9 34 0 0,1 0 0 0 0,0 2 0 0 0,1-1 0 0 0,0 1 0 0 0,1 1 0 0 0,-1 3-34 0 0,2-6 4 0 0,0 5-1315 0 0,-1 0-1 0 0,2 1 0 0 0,0 0 1 0 0,-3 13 1311 0 0,7-19-1336 0 0,-4 13-5769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2.075"/>
    </inkml:context>
    <inkml:brush xml:id="br0">
      <inkml:brushProperty name="width" value="0.1" units="cm"/>
      <inkml:brushProperty name="height" value="0.1" units="cm"/>
      <inkml:brushProperty name="color" value="#66CC00"/>
    </inkml:brush>
  </inkml:definitions>
  <inkml:trace contextRef="#ctx0" brushRef="#br0">177 54 8752 0 0,'0'0'398'0'0,"-2"2"-3"0"0,-9 11-161 0 0,5-8 156 0 0,1 0-1 0 0,1 0 0 0 0,-1 1 1 0 0,1 0-1 0 0,0 0 1 0 0,-2 4-390 0 0,-19 38 7244 0 0,16-31-6585 0 0,0 0-1 0 0,0 2 0 0 0,-3 12-658 0 0,-10 25 143 0 0,15-40 30 0 0,1 0-1 0 0,-5 17-172 0 0,9-24 36 0 0,-3 6 139 0 0,2 0 0 0 0,-1 0 0 0 0,2 0 0 0 0,0 1 0 0 0,1-1-1 0 0,1 0 1 0 0,0 1 0 0 0,1 1-175 0 0,-1-14 16 0 0,0 0 0 0 0,1 0 0 0 0,-1 0 0 0 0,1-1 0 0 0,0 1 0 0 0,0 0 0 0 0,0-1 0 0 0,0 1 0 0 0,0-1 0 0 0,1 1 0 0 0,-1-1 0 0 0,1 0 1 0 0,0 1-1 0 0,0-1 0 0 0,-1 0 0 0 0,1 0 0 0 0,0 0 0 0 0,1 0 0 0 0,-1-1 0 0 0,0 1 0 0 0,0-1 0 0 0,1 1 0 0 0,-1-1 0 0 0,1 0 0 0 0,0 0 0 0 0,-1 0 0 0 0,1 0 0 0 0,0 0 0 0 0,-1 0 0 0 0,1-1 0 0 0,0 1 0 0 0,0-1 0 0 0,0 0 0 0 0,-1 0 1 0 0,1 0-1 0 0,1 0-16 0 0,4-1 14 0 0,0 0 1 0 0,1-1-1 0 0,-1 1 1 0 0,0-1 0 0 0,0-1-1 0 0,0 0 1 0 0,0 0 0 0 0,-1 0-1 0 0,1-1 1 0 0,-1 0 0 0 0,4-4-15 0 0,17-10 6 0 0,-12 7-18 0 0,0 0 0 0 0,-1-1 0 0 0,0-1 0 0 0,10-10 12 0 0,18-26-453 0 0,75-85-2263 0 0,-88 94 737 0 0</inkml:trace>
  <inkml:trace contextRef="#ctx0" brushRef="#br0" timeOffset="261.701">638 0 2760 0 0,'-15'15'-1150'0'0,"1"0"3292"0"0,3-3 2737 0 0,0 1 0 0 0,2 0 0 0 0,-4 5-4879 0 0,0 7 2136 0 0,12-23-1987 0 0,1 1 0 0 0,-1-1 0 0 0,0 1 0 0 0,0 0 0 0 0,1-1 0 0 0,0 1 0 0 0,-1 0 0 0 0,1-1 0 0 0,0 1 0 0 0,0 0 0 0 0,1-1 0 0 0,-1 1 0 0 0,1 0 0 0 0,-1-1 0 0 0,1 1 0 0 0,0-1 0 0 0,0 3-149 0 0,1-1 103 0 0,1 1 0 0 0,-1-1 0 0 0,1 0 1 0 0,0 0-1 0 0,0 0 0 0 0,1 0 0 0 0,-1 0 1 0 0,1-1-1 0 0,1 2-103 0 0,8 5 42 0 0,0-1 0 0 0,1 0 0 0 0,0-1 0 0 0,0 0 0 0 0,7 2-42 0 0,0-1 2 0 0,0 1 0 0 0,-1 1 0 0 0,0 0 0 0 0,0 2 0 0 0,13 12-2 0 0,-30-22 0 0 0,0-1 0 0 0,-1 0 0 0 0,0 1 0 0 0,1 0 0 0 0,-1-1 0 0 0,0 1 0 0 0,-1 0 0 0 0,1 0 0 0 0,0 0 0 0 0,-1 0 0 0 0,0 0 0 0 0,1 1 0 0 0,-1-1 0 0 0,-1 0 0 0 0,1 0 0 0 0,0 1 0 0 0,-1-1 0 0 0,1 4 0 0 0,-2-2 0 0 0,1-1 0 0 0,-1 1 0 0 0,0-1 0 0 0,0 1 0 0 0,0 0 0 0 0,0-1 0 0 0,-1 0 0 0 0,0 1 0 0 0,0-1 0 0 0,0 0 0 0 0,0 0 0 0 0,-1 0 0 0 0,0 0 0 0 0,0 0 0 0 0,-6 7-59 0 0,-1 0 0 0 0,0 0 0 0 0,0-1 0 0 0,-1 0 0 0 0,0 0 0 0 0,-1-2 0 0 0,0 1 0 0 0,-1-1 0 0 0,0-1 0 0 0,0-1 0 0 0,0 1 0 0 0,-1-2 0 0 0,0 0 0 0 0,-11 2 59 0 0,22-7-182 0 0,1 0-1 0 0,-1 0 1 0 0,1 0 0 0 0,-1 0 0 0 0,1-1 0 0 0,-1 1 0 0 0,1-1 0 0 0,0 0 0 0 0,-1 0 0 0 0,1 1 0 0 0,0-2-1 0 0,0 1 1 0 0,-1 0 0 0 0,1 0 0 0 0,0-1 0 0 0,0 1 0 0 0,0-1 0 0 0,1 0 0 0 0,-1 1 182 0 0,-9-9-1482 0 0</inkml:trace>
  <inkml:trace contextRef="#ctx0" brushRef="#br0" timeOffset="562.199">848 294 15608 0 0,'13'4'251'0'0,"0"1"0"0"0,1-2 0 0 0,-1 0 0 0 0,1-1 0 0 0,0 0 0 0 0,0-1 0 0 0,0-1 0 0 0,0 0 0 0 0,0-1 1 0 0,0 0-1 0 0,-1-1 0 0 0,2-1-251 0 0,-8 1 148 0 0,-1 0 0 0 0,1-1 1 0 0,-1 0-1 0 0,0 0 0 0 0,0-1 0 0 0,0 0 1 0 0,0 0-1 0 0,0 0 0 0 0,-1-1 1 0 0,0 1-1 0 0,0-1 0 0 0,0 0 0 0 0,-1-1 1 0 0,0 1-1 0 0,0-1 0 0 0,0 0 1 0 0,0 0-1 0 0,-1 0 0 0 0,0-1 0 0 0,-1 1 1 0 0,1-1-1 0 0,-1 1 0 0 0,1-6-148 0 0,-3 6 98 0 0,0-1-1 0 0,-1 1 1 0 0,1 0-1 0 0,-1 0 0 0 0,-1-1 1 0 0,1 1-1 0 0,-1 0 1 0 0,0 0-1 0 0,0 1 0 0 0,-1-1 1 0 0,1 0-1 0 0,-1 1 1 0 0,-1-1-1 0 0,1 1 0 0 0,-1 0 1 0 0,0 0-1 0 0,-3-3-97 0 0,3 4 97 0 0,0 0 0 0 0,1 0 0 0 0,-1 1 0 0 0,-1-1 0 0 0,1 1 0 0 0,0 0 0 0 0,-1 1 0 0 0,0-1 0 0 0,0 1 0 0 0,0-1 0 0 0,0 2 0 0 0,0-1 0 0 0,0 0 0 0 0,0 1 0 0 0,0 0 0 0 0,-6 0-97 0 0,10 1 248 0 0,-10 13 235 0 0,5-5-419 0 0,1 1 0 0 0,0-1 1 0 0,0 2-1 0 0,0-1 0 0 0,1 0 0 0 0,1 1 0 0 0,0 0 1 0 0,0-1-1 0 0,1 1 0 0 0,0 1 0 0 0,0-1 0 0 0,1 0 1 0 0,1 1-65 0 0,0 24 103 0 0,1-1 0 0 0,2 1 0 0 0,2 7-103 0 0,-2-14 85 0 0,0 0-46 0 0,-2-11 70 0 0,1 0 0 0 0,1-1 0 0 0,0 0 0 0 0,5 12-109 0 0,-7-24 26 0 0,1 0 0 0 0,0 1-1 0 0,0-1 1 0 0,0 0 0 0 0,0 0 0 0 0,1-1-1 0 0,0 1 1 0 0,-1 0 0 0 0,1-1 0 0 0,1 0-1 0 0,-1 1 1 0 0,0-1 0 0 0,1-1-1 0 0,0 1 1 0 0,-1 0 0 0 0,1-1 0 0 0,0 0-1 0 0,0 0 1 0 0,1 0-26 0 0,2 0-32 0 0,0 1-1 0 0,0-1 1 0 0,1-1 0 0 0,-1 0-1 0 0,0 0 1 0 0,1 0 0 0 0,0-1-1 0 0,-1 0 1 0 0,1-1 0 0 0,-1 1-1 0 0,1-1 1 0 0,-1-1 0 0 0,0 0-1 0 0,0 0 1 0 0,1 0 0 0 0,-1-1 0 0 0,0 0-1 0 0,-1 0 1 0 0,1 0 0 0 0,5-5 31 0 0,23-13-476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9T01:34:21.328"/>
    </inkml:context>
    <inkml:brush xml:id="br0">
      <inkml:brushProperty name="width" value="0.1" units="cm"/>
      <inkml:brushProperty name="height" value="0.1" units="cm"/>
      <inkml:brushProperty name="color" value="#66CC00"/>
    </inkml:brush>
  </inkml:definitions>
  <inkml:trace contextRef="#ctx0" brushRef="#br0">381 112 17503 0 0,'-5'-8'896'0'0,"-2"-1"-558"0"0,2-1-1 0 0,-1 0 1 0 0,1-1 0 0 0,1 1-1 0 0,0-1 1 0 0,0-3-338 0 0,3 12 207 0 0,1 1-122 0 0,0-1-1 0 0,0 1 1 0 0,0 0-1 0 0,-1-1 1 0 0,1 1-1 0 0,-1 0 1 0 0,1-1 0 0 0,-1 1-1 0 0,1 0 1 0 0,-1-1-1 0 0,1 1 1 0 0,-1 0-1 0 0,0 0 1 0 0,0 0-1 0 0,0 0 1 0 0,0 0-1 0 0,0 0 1 0 0,0 0-1 0 0,0 0 1 0 0,0 0-1 0 0,-1 0-84 0 0,2 1 296 0 0,-10 14 538 0 0,5 2-643 0 0,0 0 1 0 0,1 1-1 0 0,0-1 1 0 0,2 1-1 0 0,0 0 1 0 0,1 0-1 0 0,1 5-191 0 0,-1-3 98 0 0,-12 436 1070 0 0,10-188-1232 0 0,-2-185-343 0 0,2-42-1360 0 0,1-2-4240 0 0,6-10-1699 0 0</inkml:trace>
  <inkml:trace contextRef="#ctx0" brushRef="#br0" timeOffset="188.482">21 529 21943 0 0,'-4'4'54'0'0,"-9"6"849"0"0,12-10-862 0 0,1 1 1 0 0,0-1-1 0 0,-1 0 1 0 0,1 0-1 0 0,0 1 1 0 0,0-1-1 0 0,-1 0 1 0 0,1 1-1 0 0,0-1 1 0 0,0 0-1 0 0,0 1 1 0 0,0-1-1 0 0,-1 0 0 0 0,1 1 1 0 0,0-1-1 0 0,0 1 1 0 0,0-1-1 0 0,0 0 1 0 0,0 1-1 0 0,0-1 1 0 0,0 0-1 0 0,0 1 1 0 0,0-1-1 0 0,0 1 1 0 0,0-1-1 0 0,0 0 1 0 0,0 1-1 0 0,1-1 0 0 0,-1 0 1 0 0,0 1-1 0 0,0-1 1 0 0,0 0-1 0 0,0 1 1 0 0,1-1-1 0 0,-1 1-41 0 0,4 3-5 0 0,-1 0 0 0 0,1 0 0 0 0,0 0 1 0 0,1-1-1 0 0,-1 0 0 0 0,1 0 0 0 0,-1 0 0 0 0,1 0 0 0 0,0 0 0 0 0,0-1 0 0 0,0 0 0 0 0,0 0 0 0 0,0-1 0 0 0,1 1 0 0 0,-1-1 0 0 0,1 0 0 0 0,-1 0 0 0 0,4-1 5 0 0,13 3 23 0 0,3 0-33 0 0,1-2 1 0 0,-1 0 0 0 0,1-2 0 0 0,-1-1 0 0 0,14-3 9 0 0,-5 2-122 0 0,48-9-1021 0 0,-29 2-5412 0 0,-26 3-520 0 0</inkml:trace>
  <inkml:trace contextRef="#ctx0" brushRef="#br0" timeOffset="439.886">643 593 6912 0 0,'-23'88'1523'0'0,"13"-56"180"0"0,2 0 0 0 0,1 0 0 0 0,2 0 0 0 0,1 1 0 0 0,1 8-1703 0 0,2-17 699 0 0,0-20-608 0 0,0 0 0 0 0,1-1 0 0 0,0 1 0 0 0,0 0-1 0 0,0 0 1 0 0,0 0 0 0 0,0 0 0 0 0,1-1 0 0 0,-1 1 0 0 0,1 0 0 0 0,0 0 0 0 0,0-1-1 0 0,1 1 1 0 0,-1 0 0 0 0,1-1 0 0 0,-1 0 0 0 0,1 1 0 0 0,3 2-91 0 0,-5-5 65 0 0,1 0 0 0 0,0 0 0 0 0,1 0 0 0 0,-1-1 0 0 0,0 1 0 0 0,0 0 0 0 0,0-1 0 0 0,0 1 0 0 0,1-1 0 0 0,-1 1 0 0 0,0-1 0 0 0,0 1 0 0 0,1-1 0 0 0,-1 0 0 0 0,0 0 0 0 0,1 1 0 0 0,-1-1 0 0 0,0 0 0 0 0,1 0 0 0 0,-1-1 0 0 0,0 1 0 0 0,1 0 0 0 0,-1 0 0 0 0,0-1 0 0 0,2 1-65 0 0,2-2 81 0 0,-1 0 0 0 0,1-1 0 0 0,-1 1 0 0 0,1-1 0 0 0,3-3-81 0 0,1 0 147 0 0,8-6 0 0 0,-1-1 1 0 0,0-1-1 0 0,-1 0 1 0 0,0-1-1 0 0,0-3-147 0 0,-6 7 49 0 0,0 0 0 0 0,-2-1-1 0 0,1 0 1 0 0,-1 0-1 0 0,-1-1 1 0 0,-1 0 0 0 0,1 0-1 0 0,-2-1 1 0 0,0 1-1 0 0,-1-1 1 0 0,0 0 0 0 0,-1 0-1 0 0,1-12-48 0 0,-4 22 37 0 0,1-1-1 0 0,-1 0 0 0 0,1 1 1 0 0,-1-1-1 0 0,0 1 0 0 0,-1 0 1 0 0,1-1-1 0 0,-1 1 1 0 0,0 0-1 0 0,0 0 0 0 0,0 0 1 0 0,-1 0-1 0 0,0 0 0 0 0,1 0 1 0 0,-1 1-1 0 0,0-1 0 0 0,-1 1 1 0 0,1 0-1 0 0,0 0 1 0 0,-1 0-1 0 0,-3-2-36 0 0,3 3 28 0 0,1 0 1 0 0,-1 0 0 0 0,0 1-1 0 0,1-1 1 0 0,-1 1-1 0 0,0-1 1 0 0,0 1-1 0 0,0 1 1 0 0,0-1-1 0 0,0 0 1 0 0,0 1-1 0 0,0 0 1 0 0,0 0 0 0 0,0 0-1 0 0,0 1 1 0 0,0-1-1 0 0,0 1 1 0 0,0 0-1 0 0,0 0 1 0 0,0 0-1 0 0,0 0 1 0 0,0 1 0 0 0,1 0-1 0 0,-1 0 1 0 0,-1 1-29 0 0,-7 5-27 0 0,-1 2 0 0 0,2 0 1 0 0,-1 0-1 0 0,2 1 1 0 0,-1 0-1 0 0,1 1 1 0 0,1 0-1 0 0,0 1 1 0 0,1 0-1 0 0,0 0 0 0 0,1 1 1 0 0,-3 10 26 0 0,1 2-1805 0 0,8 1-6172 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152</TotalTime>
  <Pages>14</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Palomares</dc:creator>
  <cp:keywords/>
  <dc:description/>
  <cp:lastModifiedBy>Javier Palomares</cp:lastModifiedBy>
  <cp:revision>41</cp:revision>
  <cp:lastPrinted>2018-11-09T01:29:00Z</cp:lastPrinted>
  <dcterms:created xsi:type="dcterms:W3CDTF">2018-11-08T02:57:00Z</dcterms:created>
  <dcterms:modified xsi:type="dcterms:W3CDTF">2018-11-09T01:35:00Z</dcterms:modified>
  <cp:version/>
</cp:coreProperties>
</file>